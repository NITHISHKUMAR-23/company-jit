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ackground w:color="FFFFFF"/>
  <w:body>
    <w:p w:rsidRPr="00BC68C3" w:rsidR="0011102B" w:rsidRDefault="0011102B" w14:paraId="7B50D154" w14:textId="77777777">
      <w:pPr>
        <w:jc w:val="center"/>
        <w:rPr>
          <w:i/>
          <w:color w:val="000000"/>
        </w:rPr>
      </w:pPr>
    </w:p>
    <w:p w:rsidRPr="00DC035B" w:rsidR="0011102B" w:rsidP="00DC035B" w:rsidRDefault="00DC035B" w14:paraId="667B81FE" w14:textId="4DDFA5E9">
      <w:pPr>
        <w:rPr>
          <w:b/>
          <w:bCs/>
          <w:iCs/>
          <w:color w:val="000000"/>
        </w:rPr>
      </w:pPr>
      <w:r w:rsidRPr="00DC035B">
        <w:rPr>
          <w:b/>
          <w:bCs/>
          <w:iCs/>
          <w:color w:val="000000"/>
        </w:rPr>
        <w:t>Report</w:t>
      </w:r>
    </w:p>
    <w:p w:rsidRPr="00BC68C3" w:rsidR="0011102B" w:rsidP="0011102B" w:rsidRDefault="0011102B" w14:paraId="20FC39A5" w14:textId="77777777">
      <w:pPr>
        <w:ind w:left="576"/>
        <w:rPr>
          <w:color w:val="000000"/>
        </w:rPr>
      </w:pPr>
    </w:p>
    <w:tbl>
      <w:tblPr>
        <w:tblStyle w:val="TableGrid"/>
        <w:tblW w:w="9198" w:type="dxa"/>
        <w:tblInd w:w="720" w:type="dxa"/>
        <w:tblLook w:val="04A0" w:firstRow="1" w:lastRow="0" w:firstColumn="1" w:lastColumn="0" w:noHBand="0" w:noVBand="1"/>
      </w:tblPr>
      <w:tblGrid>
        <w:gridCol w:w="2940"/>
        <w:gridCol w:w="6258"/>
      </w:tblGrid>
      <w:tr w:rsidR="00DC035B" w:rsidTr="10966A47" w14:paraId="3BC36065" w14:textId="77777777">
        <w:tc>
          <w:tcPr>
            <w:tcW w:w="2940" w:type="dxa"/>
            <w:tcMar/>
          </w:tcPr>
          <w:p w:rsidR="00DC035B" w:rsidP="00DC035B" w:rsidRDefault="00E83B17" w14:paraId="4B7F6688" w14:textId="6A9A3825">
            <w:pPr>
              <w:rPr>
                <w:lang w:val="en-IN"/>
              </w:rPr>
            </w:pPr>
            <w:r w:rsidRPr="00BC68C3">
              <w:rPr>
                <w:i/>
                <w:color w:val="000000"/>
              </w:rPr>
              <w:br w:type="page"/>
            </w:r>
            <w:r w:rsidRPr="00DC035B" w:rsidR="00DC035B">
              <w:rPr>
                <w:lang w:val="en-IN"/>
              </w:rPr>
              <w:t>Name</w:t>
            </w:r>
          </w:p>
        </w:tc>
        <w:tc>
          <w:tcPr>
            <w:tcW w:w="6258" w:type="dxa"/>
            <w:tcMar/>
          </w:tcPr>
          <w:p w:rsidR="00DC035B" w:rsidP="00DC035B" w:rsidRDefault="00DC035B" w14:paraId="718D43C6" w14:textId="7B373240">
            <w:pPr>
              <w:jc w:val="both"/>
              <w:rPr>
                <w:lang w:val="en-IN"/>
              </w:rPr>
            </w:pPr>
            <w:r w:rsidRPr="72A3593C" w:rsidR="20A40374">
              <w:rPr>
                <w:lang w:val="en-IN"/>
              </w:rPr>
              <w:t>Nithishkumar T</w:t>
            </w:r>
          </w:p>
        </w:tc>
      </w:tr>
      <w:tr w:rsidR="00DC035B" w:rsidTr="10966A47" w14:paraId="3D936B7E" w14:textId="77777777">
        <w:tc>
          <w:tcPr>
            <w:tcW w:w="2940" w:type="dxa"/>
            <w:tcMar/>
          </w:tcPr>
          <w:p w:rsidR="00DC035B" w:rsidP="00DC035B" w:rsidRDefault="00DC035B" w14:paraId="5155E2E6" w14:textId="4B07534A">
            <w:pPr>
              <w:rPr>
                <w:lang w:val="en-IN"/>
              </w:rPr>
            </w:pPr>
            <w:r w:rsidRPr="00DC035B">
              <w:rPr>
                <w:lang w:val="en-IN"/>
              </w:rPr>
              <w:t>Emp Id</w:t>
            </w:r>
          </w:p>
        </w:tc>
        <w:tc>
          <w:tcPr>
            <w:tcW w:w="6258" w:type="dxa"/>
            <w:tcMar/>
          </w:tcPr>
          <w:p w:rsidR="00DC035B" w:rsidP="00DC035B" w:rsidRDefault="00DC035B" w14:paraId="66EE7415" w14:textId="491008D3">
            <w:pPr>
              <w:jc w:val="both"/>
              <w:rPr>
                <w:lang w:val="en-IN"/>
              </w:rPr>
            </w:pPr>
            <w:r w:rsidRPr="72A3593C" w:rsidR="73372DF4">
              <w:rPr>
                <w:lang w:val="en-IN"/>
              </w:rPr>
              <w:t>1871</w:t>
            </w:r>
          </w:p>
        </w:tc>
      </w:tr>
      <w:tr w:rsidR="00DC035B" w:rsidTr="10966A47" w14:paraId="7D3DA706" w14:textId="77777777">
        <w:tc>
          <w:tcPr>
            <w:tcW w:w="2940" w:type="dxa"/>
            <w:tcMar/>
          </w:tcPr>
          <w:p w:rsidR="00DC035B" w:rsidP="00DC035B" w:rsidRDefault="00DC035B" w14:paraId="5B8F9418" w14:textId="1F8B4117">
            <w:pPr>
              <w:rPr>
                <w:lang w:val="en-IN"/>
              </w:rPr>
            </w:pPr>
            <w:r w:rsidRPr="26B22082" w:rsidR="00DC035B">
              <w:rPr>
                <w:lang w:val="en-IN"/>
              </w:rPr>
              <w:t>Date</w:t>
            </w:r>
          </w:p>
        </w:tc>
        <w:tc>
          <w:tcPr>
            <w:tcW w:w="6258" w:type="dxa"/>
            <w:tcMar/>
          </w:tcPr>
          <w:p w:rsidR="00DC035B" w:rsidP="5349965B" w:rsidRDefault="00DC035B" w14:paraId="2E3135F6" w14:textId="37A54F03">
            <w:pPr>
              <w:jc w:val="both"/>
              <w:rPr>
                <w:lang w:val="en-IN"/>
              </w:rPr>
            </w:pPr>
            <w:r w:rsidRPr="10966A47" w:rsidR="209D640E">
              <w:rPr>
                <w:lang w:val="en-IN"/>
              </w:rPr>
              <w:t>12</w:t>
            </w:r>
            <w:r w:rsidRPr="10966A47" w:rsidR="2A5ACAEC">
              <w:rPr>
                <w:lang w:val="en-IN"/>
              </w:rPr>
              <w:t>.</w:t>
            </w:r>
            <w:r w:rsidRPr="10966A47" w:rsidR="2CD99F04">
              <w:rPr>
                <w:lang w:val="en-IN"/>
              </w:rPr>
              <w:t>1</w:t>
            </w:r>
            <w:r w:rsidRPr="10966A47" w:rsidR="732CC12B">
              <w:rPr>
                <w:lang w:val="en-IN"/>
              </w:rPr>
              <w:t>1</w:t>
            </w:r>
            <w:r w:rsidRPr="10966A47" w:rsidR="2A5ACAEC">
              <w:rPr>
                <w:lang w:val="en-IN"/>
              </w:rPr>
              <w:t>.2024</w:t>
            </w:r>
            <w:r w:rsidRPr="10966A47" w:rsidR="4324BBDD">
              <w:rPr>
                <w:lang w:val="en-IN"/>
              </w:rPr>
              <w:t xml:space="preserve"> to </w:t>
            </w:r>
            <w:r w:rsidRPr="10966A47" w:rsidR="0902480F">
              <w:rPr>
                <w:lang w:val="en-IN"/>
              </w:rPr>
              <w:t>20</w:t>
            </w:r>
            <w:r w:rsidRPr="10966A47" w:rsidR="4324BBDD">
              <w:rPr>
                <w:lang w:val="en-IN"/>
              </w:rPr>
              <w:t>.11.2024</w:t>
            </w:r>
          </w:p>
        </w:tc>
      </w:tr>
      <w:tr w:rsidR="00DC035B" w:rsidTr="10966A47" w14:paraId="1E9A8B21" w14:textId="77777777">
        <w:tc>
          <w:tcPr>
            <w:tcW w:w="2940" w:type="dxa"/>
            <w:tcMar/>
          </w:tcPr>
          <w:p w:rsidR="00DC035B" w:rsidP="00DC035B" w:rsidRDefault="00DC035B" w14:paraId="413D82C5" w14:textId="56C7135A">
            <w:pPr>
              <w:rPr>
                <w:lang w:val="en-IN"/>
              </w:rPr>
            </w:pPr>
            <w:r>
              <w:rPr>
                <w:lang w:val="en-IN"/>
              </w:rPr>
              <w:t>Venue</w:t>
            </w:r>
          </w:p>
        </w:tc>
        <w:tc>
          <w:tcPr>
            <w:tcW w:w="6258" w:type="dxa"/>
            <w:tcMar/>
          </w:tcPr>
          <w:p w:rsidR="00DC035B" w:rsidP="26B22082" w:rsidRDefault="00DC035B" w14:paraId="6FCEA77D" w14:textId="3677599D">
            <w:pPr>
              <w:pStyle w:val="Normal"/>
              <w:suppressLineNumbers w:val="0"/>
              <w:bidi w:val="0"/>
              <w:spacing w:before="0" w:beforeAutospacing="off" w:after="0" w:afterAutospacing="off" w:line="259" w:lineRule="auto"/>
              <w:ind w:left="0" w:right="0"/>
              <w:jc w:val="both"/>
            </w:pPr>
            <w:r w:rsidRPr="26B22082" w:rsidR="40E7D77A">
              <w:rPr>
                <w:lang w:val="en-IN"/>
              </w:rPr>
              <w:t>Cubical</w:t>
            </w:r>
          </w:p>
        </w:tc>
      </w:tr>
      <w:tr w:rsidR="00DC035B" w:rsidTr="10966A47" w14:paraId="772B4F2D" w14:textId="77777777">
        <w:tc>
          <w:tcPr>
            <w:tcW w:w="2940" w:type="dxa"/>
            <w:tcMar/>
          </w:tcPr>
          <w:p w:rsidR="00DC035B" w:rsidP="00DC035B" w:rsidRDefault="00DC035B" w14:paraId="29D8207F" w14:textId="7ED5C142">
            <w:pPr>
              <w:rPr>
                <w:lang w:val="en-IN"/>
              </w:rPr>
            </w:pPr>
            <w:r>
              <w:rPr>
                <w:lang w:val="en-IN"/>
              </w:rPr>
              <w:t>Mentor</w:t>
            </w:r>
            <w:r w:rsidRPr="00DC035B">
              <w:rPr>
                <w:lang w:val="en-IN"/>
              </w:rPr>
              <w:t xml:space="preserve"> Name</w:t>
            </w:r>
          </w:p>
        </w:tc>
        <w:tc>
          <w:tcPr>
            <w:tcW w:w="6258" w:type="dxa"/>
            <w:tcMar/>
          </w:tcPr>
          <w:p w:rsidR="00DC035B" w:rsidP="00DC035B" w:rsidRDefault="00DC035B" w14:paraId="636361C1" w14:textId="04D24A4B">
            <w:pPr>
              <w:jc w:val="both"/>
              <w:rPr>
                <w:lang w:val="en-IN"/>
              </w:rPr>
            </w:pPr>
            <w:r w:rsidRPr="26B22082" w:rsidR="079FFC17">
              <w:rPr>
                <w:lang w:val="en-IN"/>
              </w:rPr>
              <w:t xml:space="preserve">Karthi Subramani and </w:t>
            </w:r>
            <w:r w:rsidRPr="26B22082" w:rsidR="079FFC17">
              <w:rPr>
                <w:lang w:val="en-IN"/>
              </w:rPr>
              <w:t>Smrutthi</w:t>
            </w:r>
            <w:r w:rsidRPr="26B22082" w:rsidR="079FFC17">
              <w:rPr>
                <w:lang w:val="en-IN"/>
              </w:rPr>
              <w:t xml:space="preserve"> Chandra Prakash</w:t>
            </w:r>
          </w:p>
        </w:tc>
      </w:tr>
      <w:tr w:rsidR="00DC035B" w:rsidTr="10966A47" w14:paraId="17131B72" w14:textId="77777777">
        <w:tc>
          <w:tcPr>
            <w:tcW w:w="2940" w:type="dxa"/>
            <w:tcMar/>
          </w:tcPr>
          <w:p w:rsidRPr="00DC035B" w:rsidR="00DC035B" w:rsidP="00DC035B" w:rsidRDefault="00DC035B" w14:paraId="6DB29FDA" w14:textId="26C54F26">
            <w:pPr>
              <w:rPr>
                <w:lang w:val="en-IN"/>
              </w:rPr>
            </w:pPr>
            <w:r w:rsidRPr="00DC035B">
              <w:rPr>
                <w:lang w:val="en-IN"/>
              </w:rPr>
              <w:t>Session</w:t>
            </w:r>
            <w:r>
              <w:rPr>
                <w:lang w:val="en-IN"/>
              </w:rPr>
              <w:t xml:space="preserve"> </w:t>
            </w:r>
            <w:r w:rsidRPr="00DC035B">
              <w:rPr>
                <w:lang w:val="en-IN"/>
              </w:rPr>
              <w:t>Name</w:t>
            </w:r>
          </w:p>
        </w:tc>
        <w:tc>
          <w:tcPr>
            <w:tcW w:w="6258" w:type="dxa"/>
            <w:tcMar/>
          </w:tcPr>
          <w:p w:rsidR="00DC035B" w:rsidP="00DC035B" w:rsidRDefault="00DC035B" w14:paraId="78AB603C" w14:textId="37619685">
            <w:pPr>
              <w:jc w:val="both"/>
              <w:rPr>
                <w:lang w:val="en-IN"/>
              </w:rPr>
            </w:pPr>
            <w:r w:rsidRPr="26B22082" w:rsidR="552A8D49">
              <w:rPr>
                <w:lang w:val="en-IN"/>
              </w:rPr>
              <w:t>Project - Audio Format</w:t>
            </w:r>
          </w:p>
        </w:tc>
      </w:tr>
    </w:tbl>
    <w:p w:rsidR="26B22082" w:rsidP="26B22082" w:rsidRDefault="26B22082" w14:paraId="6DCF5BF8" w14:textId="216F8CDF">
      <w:pPr>
        <w:pStyle w:val="Normal"/>
      </w:pPr>
    </w:p>
    <w:p w:rsidR="00DC035B" w:rsidP="1BDB73BB" w:rsidRDefault="00DC035B" w14:paraId="7C13588E" w14:textId="7BB7AFB6">
      <w:pPr>
        <w:ind w:left="720"/>
        <w:jc w:val="both"/>
        <w:rPr>
          <w:b w:val="1"/>
          <w:bCs w:val="1"/>
          <w:lang w:val="en-IN"/>
        </w:rPr>
      </w:pPr>
      <w:r w:rsidRPr="1BDB73BB" w:rsidR="00DC035B">
        <w:rPr>
          <w:b w:val="1"/>
          <w:bCs w:val="1"/>
          <w:lang w:val="en-IN"/>
        </w:rPr>
        <w:t>Summary:</w:t>
      </w:r>
    </w:p>
    <w:p w:rsidR="72A3593C" w:rsidP="72A3593C" w:rsidRDefault="72A3593C" w14:paraId="01583D42" w14:textId="0D847E21">
      <w:pPr>
        <w:ind w:left="720"/>
        <w:jc w:val="both"/>
        <w:rPr>
          <w:lang w:val="en-IN"/>
        </w:rPr>
      </w:pPr>
    </w:p>
    <w:p w:rsidR="22ACD982" w:rsidP="79653436" w:rsidRDefault="22ACD982" w14:paraId="2A3C87B2" w14:textId="4E594112">
      <w:pPr>
        <w:pStyle w:val="Normal"/>
        <w:ind w:left="720" w:firstLine="0"/>
        <w:jc w:val="both"/>
        <w:rPr>
          <w:b w:val="1"/>
          <w:bCs w:val="1"/>
          <w:lang w:val="en-IN"/>
        </w:rPr>
      </w:pPr>
      <w:r w:rsidRPr="79653436" w:rsidR="5F2ED910">
        <w:rPr>
          <w:b w:val="1"/>
          <w:bCs w:val="1"/>
          <w:lang w:val="en-IN"/>
        </w:rPr>
        <w:t>Day 1</w:t>
      </w:r>
      <w:r w:rsidRPr="79653436" w:rsidR="409CD36A">
        <w:rPr>
          <w:b w:val="1"/>
          <w:bCs w:val="1"/>
          <w:lang w:val="en-IN"/>
        </w:rPr>
        <w:t xml:space="preserve"> (12.11.2024)</w:t>
      </w:r>
    </w:p>
    <w:p w:rsidR="79653436" w:rsidP="79653436" w:rsidRDefault="79653436" w14:paraId="7893A4FB" w14:textId="4A80E0BE">
      <w:pPr>
        <w:pStyle w:val="Normal"/>
        <w:ind w:left="720" w:firstLine="0"/>
        <w:jc w:val="both"/>
        <w:rPr>
          <w:b w:val="1"/>
          <w:bCs w:val="1"/>
          <w:lang w:val="en-IN"/>
        </w:rPr>
      </w:pPr>
    </w:p>
    <w:p w:rsidR="1C41EE47" w:rsidP="7D9265E7" w:rsidRDefault="1C41EE47" w14:paraId="3FBE02B8" w14:textId="35EBEE04">
      <w:pPr>
        <w:pStyle w:val="Normal"/>
        <w:suppressLineNumbers w:val="0"/>
        <w:bidi w:val="0"/>
        <w:spacing w:before="0" w:beforeAutospacing="off" w:after="0" w:afterAutospacing="off" w:line="259" w:lineRule="auto"/>
        <w:ind w:left="720" w:right="0" w:firstLine="720"/>
        <w:jc w:val="both"/>
        <w:rPr>
          <w:b w:val="0"/>
          <w:bCs w:val="0"/>
          <w:lang w:val="en-IN"/>
        </w:rPr>
      </w:pPr>
      <w:r w:rsidRPr="7D9265E7" w:rsidR="1C41EE47">
        <w:rPr>
          <w:b w:val="0"/>
          <w:bCs w:val="0"/>
          <w:lang w:val="en-IN"/>
        </w:rPr>
        <w:t xml:space="preserve">Today I have given with a problem statement which can be analysed. The problem statement is overviewed in detail. The problem is discussed with the </w:t>
      </w:r>
      <w:r w:rsidRPr="7D9265E7" w:rsidR="1C41EE47">
        <w:rPr>
          <w:b w:val="0"/>
          <w:bCs w:val="0"/>
          <w:lang w:val="en-IN"/>
        </w:rPr>
        <w:t>mentor,</w:t>
      </w:r>
      <w:r w:rsidRPr="7D9265E7" w:rsidR="1C41EE47">
        <w:rPr>
          <w:b w:val="0"/>
          <w:bCs w:val="0"/>
          <w:lang w:val="en-IN"/>
        </w:rPr>
        <w:t xml:space="preserve"> and I have explained about my approach and started to work on the problem. Find I find the requirements and start the design work for the problem. </w:t>
      </w:r>
    </w:p>
    <w:p w:rsidR="1C41EE47" w:rsidP="7D9265E7" w:rsidRDefault="1C41EE47" w14:paraId="16412EED" w14:textId="0BB6C272">
      <w:pPr>
        <w:pStyle w:val="Normal"/>
        <w:suppressLineNumbers w:val="0"/>
        <w:bidi w:val="0"/>
        <w:spacing w:before="0" w:beforeAutospacing="off" w:after="0" w:afterAutospacing="off" w:line="259" w:lineRule="auto"/>
        <w:ind w:left="720" w:right="0" w:firstLine="720"/>
        <w:jc w:val="both"/>
        <w:rPr>
          <w:b w:val="0"/>
          <w:bCs w:val="0"/>
          <w:lang w:val="en-IN"/>
        </w:rPr>
      </w:pPr>
      <w:r w:rsidRPr="7D9265E7" w:rsidR="1C41EE47">
        <w:rPr>
          <w:b w:val="0"/>
          <w:bCs w:val="0"/>
          <w:lang w:val="en-IN"/>
        </w:rPr>
        <w:t xml:space="preserve"> </w:t>
      </w:r>
    </w:p>
    <w:p w:rsidR="1C41EE47" w:rsidP="7D9265E7" w:rsidRDefault="1C41EE47" w14:paraId="5DCE1630" w14:textId="11C57913">
      <w:pPr>
        <w:pStyle w:val="Normal"/>
        <w:bidi w:val="0"/>
        <w:spacing w:before="0" w:beforeAutospacing="off" w:after="0" w:afterAutospacing="off" w:line="259" w:lineRule="auto"/>
        <w:ind w:left="720" w:right="0" w:firstLine="720"/>
        <w:jc w:val="both"/>
      </w:pPr>
      <w:r w:rsidRPr="7D9265E7" w:rsidR="1C41EE47">
        <w:rPr>
          <w:b w:val="0"/>
          <w:bCs w:val="0"/>
          <w:lang w:val="en-IN"/>
        </w:rPr>
        <w:t xml:space="preserve">The problem statement is about developing a single API that supports to move the audio samples from one buffer to another. For that D19API should support multiple formats and the below mentioned format needs to support </w:t>
      </w:r>
    </w:p>
    <w:p w:rsidR="1C41EE47" w:rsidP="7D9265E7" w:rsidRDefault="1C41EE47" w14:paraId="4E79C7ED" w14:textId="4CEDA636">
      <w:pPr>
        <w:pStyle w:val="Normal"/>
        <w:bidi w:val="0"/>
        <w:spacing w:before="0" w:beforeAutospacing="off" w:after="0" w:afterAutospacing="off" w:line="259" w:lineRule="auto"/>
        <w:ind w:left="720" w:right="0" w:firstLine="720"/>
        <w:jc w:val="both"/>
      </w:pPr>
      <w:r w:rsidRPr="7D9265E7" w:rsidR="1C41EE47">
        <w:rPr>
          <w:b w:val="0"/>
          <w:bCs w:val="0"/>
          <w:lang w:val="en-IN"/>
        </w:rPr>
        <w:t xml:space="preserve">Block to Block  </w:t>
      </w:r>
    </w:p>
    <w:p w:rsidR="1C41EE47" w:rsidP="7D9265E7" w:rsidRDefault="1C41EE47" w14:paraId="5CAC61E3" w14:textId="525AEC23">
      <w:pPr>
        <w:pStyle w:val="Normal"/>
        <w:bidi w:val="0"/>
        <w:spacing w:before="0" w:beforeAutospacing="off" w:after="0" w:afterAutospacing="off" w:line="259" w:lineRule="auto"/>
        <w:ind w:left="720" w:right="0" w:firstLine="720"/>
        <w:jc w:val="both"/>
      </w:pPr>
      <w:r w:rsidRPr="7D9265E7" w:rsidR="1C41EE47">
        <w:rPr>
          <w:b w:val="0"/>
          <w:bCs w:val="0"/>
          <w:lang w:val="en-IN"/>
        </w:rPr>
        <w:t xml:space="preserve">Block to Interleaved  </w:t>
      </w:r>
    </w:p>
    <w:p w:rsidR="1C41EE47" w:rsidP="7D9265E7" w:rsidRDefault="1C41EE47" w14:paraId="4E983DA2" w14:textId="76F87EB8">
      <w:pPr>
        <w:pStyle w:val="Normal"/>
        <w:bidi w:val="0"/>
        <w:spacing w:before="0" w:beforeAutospacing="off" w:after="0" w:afterAutospacing="off" w:line="259" w:lineRule="auto"/>
        <w:ind w:left="720" w:right="0" w:firstLine="720"/>
        <w:jc w:val="both"/>
      </w:pPr>
      <w:r w:rsidRPr="7D9265E7" w:rsidR="1C41EE47">
        <w:rPr>
          <w:b w:val="0"/>
          <w:bCs w:val="0"/>
          <w:lang w:val="en-IN"/>
        </w:rPr>
        <w:t xml:space="preserve">Interleaved to Interleaved  </w:t>
      </w:r>
    </w:p>
    <w:p w:rsidR="1C41EE47" w:rsidP="7D9265E7" w:rsidRDefault="1C41EE47" w14:paraId="0BF41A9E" w14:textId="3E6E8202">
      <w:pPr>
        <w:pStyle w:val="Normal"/>
        <w:bidi w:val="0"/>
        <w:spacing w:before="0" w:beforeAutospacing="off" w:after="0" w:afterAutospacing="off" w:line="259" w:lineRule="auto"/>
        <w:ind w:left="720" w:right="0" w:firstLine="720"/>
        <w:jc w:val="both"/>
      </w:pPr>
      <w:r w:rsidRPr="7D9265E7" w:rsidR="1C41EE47">
        <w:rPr>
          <w:b w:val="0"/>
          <w:bCs w:val="0"/>
          <w:lang w:val="en-IN"/>
        </w:rPr>
        <w:t xml:space="preserve">Interleaved to Block   </w:t>
      </w:r>
    </w:p>
    <w:p w:rsidR="1C41EE47" w:rsidP="7D9265E7" w:rsidRDefault="1C41EE47" w14:paraId="77C529BF" w14:textId="141D790D">
      <w:pPr>
        <w:pStyle w:val="Normal"/>
        <w:bidi w:val="0"/>
        <w:spacing w:before="0" w:beforeAutospacing="off" w:after="0" w:afterAutospacing="off" w:line="259" w:lineRule="auto"/>
        <w:ind w:left="720" w:right="0" w:firstLine="720"/>
        <w:jc w:val="both"/>
      </w:pPr>
      <w:r w:rsidRPr="7D9265E7" w:rsidR="1C41EE47">
        <w:rPr>
          <w:b w:val="0"/>
          <w:bCs w:val="0"/>
          <w:lang w:val="en-IN"/>
        </w:rPr>
        <w:t xml:space="preserve">It should have different input arguments like, block size, interleaved stride and the API should be an optimized one in terms of MIPS and Memory </w:t>
      </w:r>
    </w:p>
    <w:p w:rsidR="1C41EE47" w:rsidP="7D9265E7" w:rsidRDefault="1C41EE47" w14:paraId="54381808" w14:textId="3A9CD44B">
      <w:pPr>
        <w:pStyle w:val="Normal"/>
        <w:bidi w:val="0"/>
        <w:spacing w:before="0" w:beforeAutospacing="off" w:after="0" w:afterAutospacing="off" w:line="259" w:lineRule="auto"/>
        <w:ind w:left="720" w:right="0" w:firstLine="720"/>
        <w:jc w:val="both"/>
      </w:pPr>
      <w:r w:rsidRPr="7D9265E7" w:rsidR="1C41EE47">
        <w:rPr>
          <w:b w:val="0"/>
          <w:bCs w:val="0"/>
          <w:lang w:val="en-IN"/>
        </w:rPr>
        <w:t xml:space="preserve"> </w:t>
      </w:r>
    </w:p>
    <w:p w:rsidR="1C41EE47" w:rsidP="7D9265E7" w:rsidRDefault="1C41EE47" w14:paraId="2289E441" w14:textId="0908287D">
      <w:pPr>
        <w:pStyle w:val="Normal"/>
        <w:bidi w:val="0"/>
        <w:spacing w:before="0" w:beforeAutospacing="off" w:after="0" w:afterAutospacing="off" w:line="259" w:lineRule="auto"/>
        <w:ind w:left="720" w:right="0" w:firstLine="720"/>
        <w:jc w:val="both"/>
      </w:pPr>
      <w:r w:rsidRPr="7D9265E7" w:rsidR="1C41EE47">
        <w:rPr>
          <w:b w:val="0"/>
          <w:bCs w:val="0"/>
          <w:lang w:val="en-IN"/>
        </w:rPr>
        <w:t xml:space="preserve">Then I started to design my High-Level Design and </w:t>
      </w:r>
      <w:r w:rsidRPr="7D9265E7" w:rsidR="1C41EE47">
        <w:rPr>
          <w:b w:val="0"/>
          <w:bCs w:val="0"/>
          <w:lang w:val="en-IN"/>
        </w:rPr>
        <w:t>Low-Level</w:t>
      </w:r>
      <w:r w:rsidRPr="7D9265E7" w:rsidR="1C41EE47">
        <w:rPr>
          <w:b w:val="0"/>
          <w:bCs w:val="0"/>
          <w:lang w:val="en-IN"/>
        </w:rPr>
        <w:t xml:space="preserve"> Design. In High Level Design, the block explains the overall way of approaching the given problem statement. The design begins with initializing the necessary variables and gathering required inputs, such as the audio file to be processed and any preferences for the output format. After the setup, the next step is to convert the input audio data into the desired formats. This involves reading the input audio file, processing the </w:t>
      </w:r>
      <w:r w:rsidRPr="7D9265E7" w:rsidR="1C41EE47">
        <w:rPr>
          <w:b w:val="0"/>
          <w:bCs w:val="0"/>
          <w:lang w:val="en-IN"/>
        </w:rPr>
        <w:t>data</w:t>
      </w:r>
      <w:r w:rsidRPr="7D9265E7" w:rsidR="1C41EE47">
        <w:rPr>
          <w:b w:val="0"/>
          <w:bCs w:val="0"/>
          <w:lang w:val="en-IN"/>
        </w:rPr>
        <w:t xml:space="preserve"> and then encoding the audio into the specified formats. Once the conversion is complete, the resulting files are displayed or logged, showing details of the format file. Finally, the process ends with the program stopping, potentially saving the converted </w:t>
      </w:r>
      <w:r w:rsidRPr="7D9265E7" w:rsidR="1C41EE47">
        <w:rPr>
          <w:b w:val="0"/>
          <w:bCs w:val="0"/>
          <w:lang w:val="en-IN"/>
        </w:rPr>
        <w:t>files</w:t>
      </w:r>
      <w:r w:rsidRPr="7D9265E7" w:rsidR="1C41EE47">
        <w:rPr>
          <w:b w:val="0"/>
          <w:bCs w:val="0"/>
          <w:lang w:val="en-IN"/>
        </w:rPr>
        <w:t xml:space="preserve"> and cleaning up any resources. </w:t>
      </w:r>
    </w:p>
    <w:p w:rsidR="7D9265E7" w:rsidP="7D9265E7" w:rsidRDefault="7D9265E7" w14:paraId="3F73B1E6" w14:textId="43D925E9">
      <w:pPr>
        <w:pStyle w:val="Normal"/>
        <w:bidi w:val="0"/>
        <w:spacing w:before="0" w:beforeAutospacing="off" w:after="0" w:afterAutospacing="off" w:line="259" w:lineRule="auto"/>
        <w:ind w:left="720" w:right="0" w:firstLine="720"/>
        <w:jc w:val="both"/>
        <w:rPr>
          <w:b w:val="0"/>
          <w:bCs w:val="0"/>
          <w:lang w:val="en-IN"/>
        </w:rPr>
      </w:pPr>
    </w:p>
    <w:p w:rsidR="1C41EE47" w:rsidP="7D9265E7" w:rsidRDefault="1C41EE47" w14:paraId="1C7F79BF" w14:textId="482C9DBD">
      <w:pPr>
        <w:pStyle w:val="Normal"/>
        <w:bidi w:val="0"/>
        <w:spacing w:before="0" w:beforeAutospacing="off" w:after="0" w:afterAutospacing="off" w:line="259" w:lineRule="auto"/>
        <w:ind w:left="720" w:right="0" w:firstLine="720"/>
        <w:jc w:val="both"/>
        <w:rPr>
          <w:b w:val="0"/>
          <w:bCs w:val="0"/>
          <w:lang w:val="en-IN"/>
        </w:rPr>
      </w:pPr>
      <w:r w:rsidRPr="7D9265E7" w:rsidR="1C41EE47">
        <w:rPr>
          <w:b w:val="0"/>
          <w:bCs w:val="0"/>
          <w:lang w:val="en-IN"/>
        </w:rPr>
        <w:t>In Low Level Design, each block</w:t>
      </w:r>
      <w:r w:rsidRPr="7D9265E7" w:rsidR="7BB6DF09">
        <w:rPr>
          <w:b w:val="0"/>
          <w:bCs w:val="0"/>
          <w:lang w:val="en-IN"/>
        </w:rPr>
        <w:t xml:space="preserve"> describes a process for transforming data between two formats: block format and interleaved format, across four distinct modes. It begins with obtaining an input file, where crucial parameters like block size and interleaved stride are gathered. In Mode 1, the data is transformed from its raw format into a block data format, which organizes data into fixed-size blocks, and stored in a separate buffer. Mode 2 then converts the block-format data into an interleaved format, redistributing the data across different streams or channels, and stores it in another buffer. In Mode 3, the interleaved data undergoes further manipulation, potentially altering the interleaving pattern, with the transformed data stored in a new buffer. Finally, Mode 4 converts the interleaved data back into block format, completing the cycle. At each stage, the transformed data is displayed for verification. This design allows for flexible handling of data in different formats, ensuring compatibility and optimization for various systems or applications.</w:t>
      </w:r>
    </w:p>
    <w:p w:rsidR="7D9265E7" w:rsidP="7D9265E7" w:rsidRDefault="7D9265E7" w14:paraId="38FBBD3B" w14:textId="6BBAE281">
      <w:pPr>
        <w:pStyle w:val="Normal"/>
        <w:bidi w:val="0"/>
        <w:spacing w:before="0" w:beforeAutospacing="off" w:after="0" w:afterAutospacing="off" w:line="259" w:lineRule="auto"/>
        <w:ind w:left="720" w:right="0" w:firstLine="720"/>
        <w:jc w:val="both"/>
        <w:rPr>
          <w:b w:val="0"/>
          <w:bCs w:val="0"/>
          <w:lang w:val="en-IN"/>
        </w:rPr>
      </w:pPr>
    </w:p>
    <w:p w:rsidR="7D9265E7" w:rsidP="7D9265E7" w:rsidRDefault="7D9265E7" w14:paraId="1A307DB3" w14:textId="48FC7623">
      <w:pPr>
        <w:pStyle w:val="Normal"/>
        <w:bidi w:val="0"/>
        <w:spacing w:before="0" w:beforeAutospacing="off" w:after="0" w:afterAutospacing="off" w:line="259" w:lineRule="auto"/>
        <w:ind w:left="720" w:right="0" w:firstLine="720"/>
        <w:jc w:val="both"/>
        <w:rPr>
          <w:b w:val="0"/>
          <w:bCs w:val="0"/>
          <w:lang w:val="en-IN"/>
        </w:rPr>
      </w:pPr>
    </w:p>
    <w:p w:rsidR="7BB6DF09" w:rsidP="7D9265E7" w:rsidRDefault="7BB6DF09" w14:paraId="6027D9FF" w14:textId="44C3DFAD">
      <w:pPr>
        <w:pStyle w:val="Normal"/>
        <w:ind w:left="720" w:firstLine="0"/>
        <w:jc w:val="both"/>
        <w:rPr>
          <w:b w:val="1"/>
          <w:bCs w:val="1"/>
          <w:lang w:val="en-IN"/>
        </w:rPr>
      </w:pPr>
      <w:r w:rsidRPr="7D9265E7" w:rsidR="7BB6DF09">
        <w:rPr>
          <w:b w:val="1"/>
          <w:bCs w:val="1"/>
          <w:lang w:val="en-IN"/>
        </w:rPr>
        <w:t>Day 2 (13.11.2024)</w:t>
      </w:r>
    </w:p>
    <w:p w:rsidR="7D9265E7" w:rsidP="7D9265E7" w:rsidRDefault="7D9265E7" w14:paraId="5531FD9D" w14:textId="18237175">
      <w:pPr>
        <w:pStyle w:val="Normal"/>
        <w:bidi w:val="0"/>
        <w:spacing w:before="0" w:beforeAutospacing="off" w:after="0" w:afterAutospacing="off" w:line="259" w:lineRule="auto"/>
        <w:ind w:left="720" w:right="0" w:firstLine="0"/>
        <w:jc w:val="both"/>
        <w:rPr>
          <w:b w:val="0"/>
          <w:bCs w:val="0"/>
          <w:lang w:val="en-IN"/>
        </w:rPr>
      </w:pPr>
    </w:p>
    <w:p w:rsidR="7BB6DF09" w:rsidP="7D9265E7" w:rsidRDefault="7BB6DF09" w14:paraId="7E279C6D" w14:textId="09080C90">
      <w:pPr>
        <w:pStyle w:val="Normal"/>
        <w:bidi w:val="0"/>
        <w:spacing w:before="0" w:beforeAutospacing="off" w:after="0" w:afterAutospacing="off" w:line="259" w:lineRule="auto"/>
        <w:ind w:left="720" w:right="0" w:firstLine="720"/>
        <w:jc w:val="both"/>
        <w:rPr>
          <w:b w:val="0"/>
          <w:bCs w:val="0"/>
          <w:lang w:val="en-IN"/>
        </w:rPr>
      </w:pPr>
      <w:r w:rsidRPr="7D9265E7" w:rsidR="7BB6DF09">
        <w:rPr>
          <w:b w:val="0"/>
          <w:bCs w:val="0"/>
          <w:lang w:val="en-IN"/>
        </w:rPr>
        <w:t>I</w:t>
      </w:r>
      <w:r w:rsidRPr="7D9265E7" w:rsidR="1E0F72DC">
        <w:rPr>
          <w:b w:val="0"/>
          <w:bCs w:val="0"/>
          <w:lang w:val="en-IN"/>
        </w:rPr>
        <w:t xml:space="preserve">n day 2, </w:t>
      </w:r>
      <w:r w:rsidRPr="7D9265E7" w:rsidR="17194B34">
        <w:rPr>
          <w:b w:val="0"/>
          <w:bCs w:val="0"/>
          <w:lang w:val="en-IN"/>
        </w:rPr>
        <w:t xml:space="preserve">the review for the design came and </w:t>
      </w:r>
      <w:r w:rsidRPr="7D9265E7" w:rsidR="17194B34">
        <w:rPr>
          <w:b w:val="0"/>
          <w:bCs w:val="0"/>
          <w:lang w:val="en-IN"/>
        </w:rPr>
        <w:t>it’s</w:t>
      </w:r>
      <w:r w:rsidRPr="7D9265E7" w:rsidR="17194B34">
        <w:rPr>
          <w:b w:val="0"/>
          <w:bCs w:val="0"/>
          <w:lang w:val="en-IN"/>
        </w:rPr>
        <w:t xml:space="preserve"> got approved based on the design I started coding. For that I have used the visual studio code for simulation of the code because CCES </w:t>
      </w:r>
      <w:r w:rsidRPr="7D9265E7" w:rsidR="17194B34">
        <w:rPr>
          <w:b w:val="0"/>
          <w:bCs w:val="0"/>
          <w:lang w:val="en-IN"/>
        </w:rPr>
        <w:t>contains</w:t>
      </w:r>
      <w:r w:rsidRPr="7D9265E7" w:rsidR="17194B34">
        <w:rPr>
          <w:b w:val="0"/>
          <w:bCs w:val="0"/>
          <w:lang w:val="en-IN"/>
        </w:rPr>
        <w:t xml:space="preserve"> </w:t>
      </w:r>
      <w:r w:rsidRPr="7D9265E7" w:rsidR="229B6D2F">
        <w:rPr>
          <w:b w:val="0"/>
          <w:bCs w:val="0"/>
          <w:lang w:val="en-IN"/>
        </w:rPr>
        <w:t xml:space="preserve">error for using the </w:t>
      </w:r>
      <w:r w:rsidRPr="7D9265E7" w:rsidR="229B6D2F">
        <w:rPr>
          <w:b w:val="0"/>
          <w:bCs w:val="0"/>
          <w:lang w:val="en-IN"/>
        </w:rPr>
        <w:t>scanf</w:t>
      </w:r>
      <w:r w:rsidRPr="7D9265E7" w:rsidR="229B6D2F">
        <w:rPr>
          <w:b w:val="0"/>
          <w:bCs w:val="0"/>
          <w:lang w:val="en-IN"/>
        </w:rPr>
        <w:t xml:space="preserve"> statements and the user input cannot be given directly. </w:t>
      </w:r>
    </w:p>
    <w:p w:rsidR="7D9265E7" w:rsidP="7D9265E7" w:rsidRDefault="7D9265E7" w14:paraId="5BAE926C" w14:textId="51D14DDA">
      <w:pPr>
        <w:pStyle w:val="Normal"/>
        <w:bidi w:val="0"/>
        <w:spacing w:before="0" w:beforeAutospacing="off" w:after="0" w:afterAutospacing="off" w:line="259" w:lineRule="auto"/>
        <w:ind w:left="720" w:right="0" w:firstLine="720"/>
        <w:jc w:val="both"/>
        <w:rPr>
          <w:b w:val="0"/>
          <w:bCs w:val="0"/>
          <w:lang w:val="en-IN"/>
        </w:rPr>
      </w:pPr>
    </w:p>
    <w:p w:rsidR="3EF412E2" w:rsidP="7D9265E7" w:rsidRDefault="3EF412E2" w14:paraId="18659546" w14:textId="0159EFC9">
      <w:pPr>
        <w:pStyle w:val="Normal"/>
        <w:bidi w:val="0"/>
        <w:spacing w:before="0" w:beforeAutospacing="off" w:after="0" w:afterAutospacing="off" w:line="259" w:lineRule="auto"/>
        <w:ind w:left="720" w:right="0" w:firstLine="720"/>
        <w:jc w:val="both"/>
        <w:rPr>
          <w:b w:val="0"/>
          <w:bCs w:val="0"/>
          <w:lang w:val="en-IN"/>
        </w:rPr>
      </w:pPr>
      <w:r w:rsidRPr="7D9265E7" w:rsidR="3EF412E2">
        <w:rPr>
          <w:b w:val="0"/>
          <w:bCs w:val="0"/>
          <w:lang w:val="en-IN"/>
        </w:rPr>
        <w:t xml:space="preserve">I created a C program performs data format transformations between block and interleaved formats. The program begins by defining two constants: SIZE (set to 20) and NO_OF_CHANNELS (set to 8). These constants define the dimensions of the arrays used in the program. It then declares five arrays: array, </w:t>
      </w:r>
      <w:r w:rsidRPr="7D9265E7" w:rsidR="3EF412E2">
        <w:rPr>
          <w:b w:val="0"/>
          <w:bCs w:val="0"/>
          <w:lang w:val="en-IN"/>
        </w:rPr>
        <w:t>block_to_block</w:t>
      </w:r>
      <w:r w:rsidRPr="7D9265E7" w:rsidR="3EF412E2">
        <w:rPr>
          <w:b w:val="0"/>
          <w:bCs w:val="0"/>
          <w:lang w:val="en-IN"/>
        </w:rPr>
        <w:t xml:space="preserve">, </w:t>
      </w:r>
      <w:r w:rsidRPr="7D9265E7" w:rsidR="3EF412E2">
        <w:rPr>
          <w:b w:val="0"/>
          <w:bCs w:val="0"/>
          <w:lang w:val="en-IN"/>
        </w:rPr>
        <w:t>block_to_interleaved_format</w:t>
      </w:r>
      <w:r w:rsidRPr="7D9265E7" w:rsidR="3EF412E2">
        <w:rPr>
          <w:b w:val="0"/>
          <w:bCs w:val="0"/>
          <w:lang w:val="en-IN"/>
        </w:rPr>
        <w:t xml:space="preserve">, </w:t>
      </w:r>
      <w:r w:rsidRPr="7D9265E7" w:rsidR="3EF412E2">
        <w:rPr>
          <w:b w:val="0"/>
          <w:bCs w:val="0"/>
          <w:lang w:val="en-IN"/>
        </w:rPr>
        <w:t>interleaved_to_interleaved</w:t>
      </w:r>
      <w:r w:rsidRPr="7D9265E7" w:rsidR="3EF412E2">
        <w:rPr>
          <w:b w:val="0"/>
          <w:bCs w:val="0"/>
          <w:lang w:val="en-IN"/>
        </w:rPr>
        <w:t xml:space="preserve">, and </w:t>
      </w:r>
      <w:r w:rsidRPr="7D9265E7" w:rsidR="3EF412E2">
        <w:rPr>
          <w:b w:val="0"/>
          <w:bCs w:val="0"/>
          <w:lang w:val="en-IN"/>
        </w:rPr>
        <w:t>interleaved_to_block_format</w:t>
      </w:r>
      <w:r w:rsidRPr="7D9265E7" w:rsidR="3EF412E2">
        <w:rPr>
          <w:b w:val="0"/>
          <w:bCs w:val="0"/>
          <w:lang w:val="en-IN"/>
        </w:rPr>
        <w:t>, each sized to hold the transformed data (160 elements, based on the product of SIZE and NO_OF_CHANNELS).</w:t>
      </w:r>
    </w:p>
    <w:p w:rsidR="7D9265E7" w:rsidP="7D9265E7" w:rsidRDefault="7D9265E7" w14:paraId="3FDEE041" w14:textId="2CD330F4">
      <w:pPr>
        <w:pStyle w:val="Normal"/>
        <w:bidi w:val="0"/>
        <w:spacing w:before="0" w:beforeAutospacing="off" w:after="0" w:afterAutospacing="off" w:line="259" w:lineRule="auto"/>
        <w:ind w:left="720" w:right="0" w:firstLine="720"/>
        <w:jc w:val="both"/>
        <w:rPr>
          <w:b w:val="0"/>
          <w:bCs w:val="0"/>
          <w:lang w:val="en-IN"/>
        </w:rPr>
      </w:pPr>
    </w:p>
    <w:p w:rsidR="3EF412E2" w:rsidP="7D9265E7" w:rsidRDefault="3EF412E2" w14:paraId="5C4A3C7A" w14:textId="151A8C17">
      <w:pPr>
        <w:pStyle w:val="Normal"/>
        <w:bidi w:val="0"/>
        <w:spacing w:before="0" w:beforeAutospacing="off" w:after="0" w:afterAutospacing="off" w:line="259" w:lineRule="auto"/>
        <w:ind w:left="720" w:right="0" w:firstLine="720"/>
        <w:jc w:val="both"/>
      </w:pPr>
      <w:r w:rsidRPr="7D9265E7" w:rsidR="3EF412E2">
        <w:rPr>
          <w:b w:val="0"/>
          <w:bCs w:val="0"/>
          <w:lang w:val="en-IN"/>
        </w:rPr>
        <w:t>In the main function, the program opens a file named sample.dat for reading. It reads integer values from the file and stores them in the array until it has read SIZE * NO_OF_CHANNELS (160 elements). If the file cannot be opened or read, it outputs an error message and exits. The core of the program is in the D19API function, which performs the transformations:</w:t>
      </w:r>
    </w:p>
    <w:p w:rsidR="7D9265E7" w:rsidP="7D9265E7" w:rsidRDefault="7D9265E7" w14:paraId="13F8397F" w14:textId="252EBA5C">
      <w:pPr>
        <w:pStyle w:val="Normal"/>
        <w:bidi w:val="0"/>
        <w:spacing w:before="0" w:beforeAutospacing="off" w:after="0" w:afterAutospacing="off" w:line="259" w:lineRule="auto"/>
        <w:ind w:left="720" w:right="0" w:firstLine="720"/>
        <w:jc w:val="both"/>
        <w:rPr>
          <w:b w:val="0"/>
          <w:bCs w:val="0"/>
          <w:lang w:val="en-IN"/>
        </w:rPr>
      </w:pPr>
    </w:p>
    <w:p w:rsidR="3EF412E2" w:rsidP="7D9265E7" w:rsidRDefault="3EF412E2" w14:paraId="23D1BF05" w14:textId="3084BDF3">
      <w:pPr>
        <w:pStyle w:val="Normal"/>
        <w:bidi w:val="0"/>
        <w:spacing w:before="0" w:beforeAutospacing="off" w:after="0" w:afterAutospacing="off" w:line="259" w:lineRule="auto"/>
        <w:ind w:left="720" w:right="0" w:firstLine="720"/>
        <w:jc w:val="both"/>
      </w:pPr>
      <w:r w:rsidRPr="7D9265E7" w:rsidR="3EF412E2">
        <w:rPr>
          <w:b w:val="0"/>
          <w:bCs w:val="0"/>
          <w:lang w:val="en-IN"/>
        </w:rPr>
        <w:t xml:space="preserve">Block Format to Block Format: The program first copies the input data from array into </w:t>
      </w:r>
      <w:r w:rsidRPr="7D9265E7" w:rsidR="3EF412E2">
        <w:rPr>
          <w:b w:val="0"/>
          <w:bCs w:val="0"/>
          <w:lang w:val="en-IN"/>
        </w:rPr>
        <w:t>block_to_block</w:t>
      </w:r>
      <w:r w:rsidRPr="7D9265E7" w:rsidR="3EF412E2">
        <w:rPr>
          <w:b w:val="0"/>
          <w:bCs w:val="0"/>
          <w:lang w:val="en-IN"/>
        </w:rPr>
        <w:t>. It prints this array and writes it to a file called BlockFormat_to_BlockFormat.dat.</w:t>
      </w:r>
    </w:p>
    <w:p w:rsidR="7D9265E7" w:rsidP="7D9265E7" w:rsidRDefault="7D9265E7" w14:paraId="6D13427F" w14:textId="3758561C">
      <w:pPr>
        <w:pStyle w:val="Normal"/>
        <w:bidi w:val="0"/>
        <w:spacing w:before="0" w:beforeAutospacing="off" w:after="0" w:afterAutospacing="off" w:line="259" w:lineRule="auto"/>
        <w:ind w:left="720" w:right="0" w:firstLine="720"/>
        <w:jc w:val="both"/>
        <w:rPr>
          <w:b w:val="0"/>
          <w:bCs w:val="0"/>
          <w:lang w:val="en-IN"/>
        </w:rPr>
      </w:pPr>
    </w:p>
    <w:p w:rsidR="3EF412E2" w:rsidP="7D9265E7" w:rsidRDefault="3EF412E2" w14:paraId="0BD890BE" w14:textId="6F9B6F79">
      <w:pPr>
        <w:pStyle w:val="Normal"/>
        <w:bidi w:val="0"/>
        <w:spacing w:before="0" w:beforeAutospacing="off" w:after="0" w:afterAutospacing="off" w:line="259" w:lineRule="auto"/>
        <w:ind w:left="720" w:right="0" w:firstLine="720"/>
        <w:jc w:val="both"/>
      </w:pPr>
      <w:r w:rsidRPr="7D9265E7" w:rsidR="3EF412E2">
        <w:rPr>
          <w:b w:val="0"/>
          <w:bCs w:val="0"/>
          <w:lang w:val="en-IN"/>
        </w:rPr>
        <w:t xml:space="preserve">Block Format to Interleaved Format: The program then transforms the data from </w:t>
      </w:r>
      <w:r w:rsidRPr="7D9265E7" w:rsidR="3EF412E2">
        <w:rPr>
          <w:b w:val="0"/>
          <w:bCs w:val="0"/>
          <w:lang w:val="en-IN"/>
        </w:rPr>
        <w:t>block_to_block</w:t>
      </w:r>
      <w:r w:rsidRPr="7D9265E7" w:rsidR="3EF412E2">
        <w:rPr>
          <w:b w:val="0"/>
          <w:bCs w:val="0"/>
          <w:lang w:val="en-IN"/>
        </w:rPr>
        <w:t xml:space="preserve"> into an interleaved format. It rearranges the elements from blocks into an interleaved structure, storing the result in </w:t>
      </w:r>
      <w:r w:rsidRPr="7D9265E7" w:rsidR="3EF412E2">
        <w:rPr>
          <w:b w:val="0"/>
          <w:bCs w:val="0"/>
          <w:lang w:val="en-IN"/>
        </w:rPr>
        <w:t>block_to_interleaved_format</w:t>
      </w:r>
      <w:r w:rsidRPr="7D9265E7" w:rsidR="3EF412E2">
        <w:rPr>
          <w:b w:val="0"/>
          <w:bCs w:val="0"/>
          <w:lang w:val="en-IN"/>
        </w:rPr>
        <w:t>. This transformed data is printed and written to the file BlockFormat_to_InterleavedFormat.dat.</w:t>
      </w:r>
    </w:p>
    <w:p w:rsidR="7D9265E7" w:rsidP="7D9265E7" w:rsidRDefault="7D9265E7" w14:paraId="7DC126AE" w14:textId="6FEB9753">
      <w:pPr>
        <w:pStyle w:val="Normal"/>
        <w:bidi w:val="0"/>
        <w:spacing w:before="0" w:beforeAutospacing="off" w:after="0" w:afterAutospacing="off" w:line="259" w:lineRule="auto"/>
        <w:ind w:left="720" w:right="0" w:firstLine="720"/>
        <w:jc w:val="both"/>
        <w:rPr>
          <w:b w:val="0"/>
          <w:bCs w:val="0"/>
          <w:lang w:val="en-IN"/>
        </w:rPr>
      </w:pPr>
    </w:p>
    <w:p w:rsidR="3EF412E2" w:rsidP="7D9265E7" w:rsidRDefault="3EF412E2" w14:paraId="67CB2557" w14:textId="07FD81E8">
      <w:pPr>
        <w:pStyle w:val="Normal"/>
        <w:bidi w:val="0"/>
        <w:spacing w:before="0" w:beforeAutospacing="off" w:after="0" w:afterAutospacing="off" w:line="259" w:lineRule="auto"/>
        <w:ind w:left="720" w:right="0" w:firstLine="720"/>
        <w:jc w:val="both"/>
      </w:pPr>
      <w:r w:rsidRPr="7D9265E7" w:rsidR="3EF412E2">
        <w:rPr>
          <w:b w:val="0"/>
          <w:bCs w:val="0"/>
          <w:lang w:val="en-IN"/>
        </w:rPr>
        <w:t xml:space="preserve">Interleaved Format to Interleaved Format: This step, although redundant, copies the data from </w:t>
      </w:r>
      <w:r w:rsidRPr="7D9265E7" w:rsidR="3EF412E2">
        <w:rPr>
          <w:b w:val="0"/>
          <w:bCs w:val="0"/>
          <w:lang w:val="en-IN"/>
        </w:rPr>
        <w:t>block_to_interleaved_format</w:t>
      </w:r>
      <w:r w:rsidRPr="7D9265E7" w:rsidR="3EF412E2">
        <w:rPr>
          <w:b w:val="0"/>
          <w:bCs w:val="0"/>
          <w:lang w:val="en-IN"/>
        </w:rPr>
        <w:t xml:space="preserve"> to </w:t>
      </w:r>
      <w:r w:rsidRPr="7D9265E7" w:rsidR="3EF412E2">
        <w:rPr>
          <w:b w:val="0"/>
          <w:bCs w:val="0"/>
          <w:lang w:val="en-IN"/>
        </w:rPr>
        <w:t>interleaved_to_interleaved</w:t>
      </w:r>
      <w:r w:rsidRPr="7D9265E7" w:rsidR="3EF412E2">
        <w:rPr>
          <w:b w:val="0"/>
          <w:bCs w:val="0"/>
          <w:lang w:val="en-IN"/>
        </w:rPr>
        <w:t>. The transformed data is printed and saved to a file called InterleavedFormat_to_InterleavedFormat.dat.</w:t>
      </w:r>
    </w:p>
    <w:p w:rsidR="7D9265E7" w:rsidP="7D9265E7" w:rsidRDefault="7D9265E7" w14:paraId="7C029424" w14:textId="4ADA5D4D">
      <w:pPr>
        <w:pStyle w:val="Normal"/>
        <w:bidi w:val="0"/>
        <w:spacing w:before="0" w:beforeAutospacing="off" w:after="0" w:afterAutospacing="off" w:line="259" w:lineRule="auto"/>
        <w:ind w:left="720" w:right="0" w:firstLine="720"/>
        <w:jc w:val="both"/>
        <w:rPr>
          <w:b w:val="0"/>
          <w:bCs w:val="0"/>
          <w:lang w:val="en-IN"/>
        </w:rPr>
      </w:pPr>
    </w:p>
    <w:p w:rsidR="3EF412E2" w:rsidP="7D9265E7" w:rsidRDefault="3EF412E2" w14:paraId="497F9EF2" w14:textId="572BBB54">
      <w:pPr>
        <w:pStyle w:val="Normal"/>
        <w:bidi w:val="0"/>
        <w:spacing w:before="0" w:beforeAutospacing="off" w:after="0" w:afterAutospacing="off" w:line="259" w:lineRule="auto"/>
        <w:ind w:left="720" w:right="0" w:firstLine="720"/>
        <w:jc w:val="both"/>
      </w:pPr>
      <w:r w:rsidRPr="7D9265E7" w:rsidR="3EF412E2">
        <w:rPr>
          <w:b w:val="0"/>
          <w:bCs w:val="0"/>
          <w:lang w:val="en-IN"/>
        </w:rPr>
        <w:t xml:space="preserve">Interleaved Format to Block Format: The final transformation reverses the interleaving process, converting the interleaved data back into block format. The program rearranges the interleaved data and stores the result in </w:t>
      </w:r>
      <w:r w:rsidRPr="7D9265E7" w:rsidR="3EF412E2">
        <w:rPr>
          <w:b w:val="0"/>
          <w:bCs w:val="0"/>
          <w:lang w:val="en-IN"/>
        </w:rPr>
        <w:t>interleaved_to_block_format</w:t>
      </w:r>
      <w:r w:rsidRPr="7D9265E7" w:rsidR="3EF412E2">
        <w:rPr>
          <w:b w:val="0"/>
          <w:bCs w:val="0"/>
          <w:lang w:val="en-IN"/>
        </w:rPr>
        <w:t>. This data is then printed and written to the file InterleavedFormat_to_BlockFormat.dat.</w:t>
      </w:r>
    </w:p>
    <w:p w:rsidR="7D9265E7" w:rsidP="7D9265E7" w:rsidRDefault="7D9265E7" w14:paraId="438FFA99" w14:textId="0EBD2652">
      <w:pPr>
        <w:pStyle w:val="Normal"/>
        <w:bidi w:val="0"/>
        <w:spacing w:before="0" w:beforeAutospacing="off" w:after="0" w:afterAutospacing="off" w:line="259" w:lineRule="auto"/>
        <w:ind w:left="720" w:right="0" w:firstLine="720"/>
        <w:jc w:val="both"/>
        <w:rPr>
          <w:b w:val="0"/>
          <w:bCs w:val="0"/>
          <w:lang w:val="en-IN"/>
        </w:rPr>
      </w:pPr>
    </w:p>
    <w:p w:rsidR="3EF412E2" w:rsidP="7D9265E7" w:rsidRDefault="3EF412E2" w14:paraId="4242ACEC" w14:textId="634AE9AD">
      <w:pPr>
        <w:pStyle w:val="Normal"/>
        <w:bidi w:val="0"/>
        <w:spacing w:before="0" w:beforeAutospacing="off" w:after="0" w:afterAutospacing="off" w:line="259" w:lineRule="auto"/>
        <w:ind w:left="720" w:right="0" w:firstLine="720"/>
        <w:jc w:val="both"/>
      </w:pPr>
      <w:r w:rsidRPr="7D9265E7" w:rsidR="3EF412E2">
        <w:rPr>
          <w:b w:val="0"/>
          <w:bCs w:val="0"/>
          <w:lang w:val="en-IN"/>
        </w:rPr>
        <w:t xml:space="preserve">After each transformation, the program writes the resulting array to its respective output file, with each integer written on a new line. The program relies on the assumption that the input file (sample.dat) </w:t>
      </w:r>
      <w:r w:rsidRPr="7D9265E7" w:rsidR="3EF412E2">
        <w:rPr>
          <w:b w:val="0"/>
          <w:bCs w:val="0"/>
          <w:lang w:val="en-IN"/>
        </w:rPr>
        <w:t>contains</w:t>
      </w:r>
      <w:r w:rsidRPr="7D9265E7" w:rsidR="3EF412E2">
        <w:rPr>
          <w:b w:val="0"/>
          <w:bCs w:val="0"/>
          <w:lang w:val="en-IN"/>
        </w:rPr>
        <w:t xml:space="preserve"> the required number of integers and is correctly formatted.</w:t>
      </w:r>
      <w:r w:rsidRPr="7D9265E7" w:rsidR="23F80DD6">
        <w:rPr>
          <w:b w:val="0"/>
          <w:bCs w:val="0"/>
          <w:lang w:val="en-IN"/>
        </w:rPr>
        <w:t xml:space="preserve"> </w:t>
      </w:r>
      <w:r w:rsidRPr="7D9265E7" w:rsidR="4C003777">
        <w:rPr>
          <w:b w:val="0"/>
          <w:bCs w:val="0"/>
          <w:lang w:val="en-IN"/>
        </w:rPr>
        <w:t xml:space="preserve">Based on the above explanation I have created the code and </w:t>
      </w:r>
      <w:r w:rsidRPr="7D9265E7" w:rsidR="23F80DD6">
        <w:rPr>
          <w:b w:val="0"/>
          <w:bCs w:val="0"/>
          <w:lang w:val="en-IN"/>
        </w:rPr>
        <w:t>sent th</w:t>
      </w:r>
      <w:r w:rsidRPr="7D9265E7" w:rsidR="12BF2DEF">
        <w:rPr>
          <w:b w:val="0"/>
          <w:bCs w:val="0"/>
          <w:lang w:val="en-IN"/>
        </w:rPr>
        <w:t>e source</w:t>
      </w:r>
      <w:r w:rsidRPr="7D9265E7" w:rsidR="23F80DD6">
        <w:rPr>
          <w:b w:val="0"/>
          <w:bCs w:val="0"/>
          <w:lang w:val="en-IN"/>
        </w:rPr>
        <w:t xml:space="preserve"> file for the review to mentor.</w:t>
      </w:r>
      <w:r w:rsidRPr="7D9265E7" w:rsidR="2ECD7C55">
        <w:rPr>
          <w:b w:val="0"/>
          <w:bCs w:val="0"/>
          <w:lang w:val="en-IN"/>
        </w:rPr>
        <w:t xml:space="preserve"> </w:t>
      </w:r>
    </w:p>
    <w:p w:rsidR="7D9265E7" w:rsidP="7D9265E7" w:rsidRDefault="7D9265E7" w14:paraId="0A7A1731" w14:textId="564D171F">
      <w:pPr>
        <w:pStyle w:val="Normal"/>
        <w:bidi w:val="0"/>
        <w:spacing w:before="0" w:beforeAutospacing="off" w:after="0" w:afterAutospacing="off" w:line="259" w:lineRule="auto"/>
        <w:ind w:left="720" w:right="0" w:firstLine="720"/>
        <w:jc w:val="both"/>
        <w:rPr>
          <w:b w:val="0"/>
          <w:bCs w:val="0"/>
          <w:lang w:val="en-IN"/>
        </w:rPr>
      </w:pPr>
    </w:p>
    <w:p w:rsidR="23F80DD6" w:rsidP="7D9265E7" w:rsidRDefault="23F80DD6" w14:paraId="0D7A41BA" w14:textId="4056AF16">
      <w:pPr>
        <w:pStyle w:val="Normal"/>
        <w:ind w:left="720" w:firstLine="0"/>
        <w:jc w:val="both"/>
        <w:rPr>
          <w:b w:val="1"/>
          <w:bCs w:val="1"/>
          <w:lang w:val="en-IN"/>
        </w:rPr>
      </w:pPr>
      <w:r w:rsidRPr="7D9265E7" w:rsidR="23F80DD6">
        <w:rPr>
          <w:b w:val="1"/>
          <w:bCs w:val="1"/>
          <w:lang w:val="en-IN"/>
        </w:rPr>
        <w:t>Day 3 (14.11.2024)</w:t>
      </w:r>
    </w:p>
    <w:p w:rsidR="7D9265E7" w:rsidP="7D9265E7" w:rsidRDefault="7D9265E7" w14:paraId="3FEBBCDA" w14:textId="2AFBB43A">
      <w:pPr>
        <w:pStyle w:val="Normal"/>
        <w:bidi w:val="0"/>
        <w:spacing w:before="0" w:beforeAutospacing="off" w:after="0" w:afterAutospacing="off" w:line="259" w:lineRule="auto"/>
        <w:ind w:left="720" w:right="0" w:firstLine="0"/>
        <w:jc w:val="both"/>
        <w:rPr>
          <w:b w:val="0"/>
          <w:bCs w:val="0"/>
          <w:lang w:val="en-IN"/>
        </w:rPr>
      </w:pPr>
    </w:p>
    <w:p w:rsidR="23F80DD6" w:rsidP="10966A47" w:rsidRDefault="23F80DD6" w14:paraId="44389AD4" w14:textId="6520D76D">
      <w:pPr>
        <w:pStyle w:val="Normal"/>
        <w:bidi w:val="0"/>
        <w:spacing w:before="0" w:beforeAutospacing="off" w:after="0" w:afterAutospacing="off" w:line="259" w:lineRule="auto"/>
        <w:ind w:left="720" w:right="0" w:firstLine="720"/>
        <w:jc w:val="both"/>
        <w:rPr>
          <w:b w:val="0"/>
          <w:bCs w:val="0"/>
          <w:lang w:val="en-IN"/>
        </w:rPr>
      </w:pPr>
      <w:r w:rsidRPr="10966A47" w:rsidR="23F80DD6">
        <w:rPr>
          <w:b w:val="0"/>
          <w:bCs w:val="0"/>
          <w:lang w:val="en-IN"/>
        </w:rPr>
        <w:t>In day 3, the review for my code came</w:t>
      </w:r>
      <w:r w:rsidRPr="10966A47" w:rsidR="2A04BD48">
        <w:rPr>
          <w:b w:val="0"/>
          <w:bCs w:val="0"/>
          <w:lang w:val="en-IN"/>
        </w:rPr>
        <w:t xml:space="preserve">. Mentor told to change my design plan and according to that they have </w:t>
      </w:r>
      <w:r w:rsidRPr="10966A47" w:rsidR="2A04BD48">
        <w:rPr>
          <w:b w:val="0"/>
          <w:bCs w:val="0"/>
          <w:lang w:val="en-IN"/>
        </w:rPr>
        <w:t>modify</w:t>
      </w:r>
      <w:r w:rsidRPr="10966A47" w:rsidR="2A04BD48">
        <w:rPr>
          <w:b w:val="0"/>
          <w:bCs w:val="0"/>
          <w:lang w:val="en-IN"/>
        </w:rPr>
        <w:t xml:space="preserve"> my code. </w:t>
      </w:r>
      <w:r w:rsidRPr="10966A47" w:rsidR="748E7AC0">
        <w:rPr>
          <w:b w:val="0"/>
          <w:bCs w:val="0"/>
          <w:lang w:val="en-IN"/>
        </w:rPr>
        <w:t>So,</w:t>
      </w:r>
      <w:r w:rsidRPr="10966A47" w:rsidR="2A04BD48">
        <w:rPr>
          <w:b w:val="0"/>
          <w:bCs w:val="0"/>
          <w:lang w:val="en-IN"/>
        </w:rPr>
        <w:t xml:space="preserve"> I have started to </w:t>
      </w:r>
      <w:r w:rsidRPr="10966A47" w:rsidR="4B9BE2BC">
        <w:rPr>
          <w:b w:val="0"/>
          <w:bCs w:val="0"/>
          <w:lang w:val="en-IN"/>
        </w:rPr>
        <w:t>recreate</w:t>
      </w:r>
      <w:r w:rsidRPr="10966A47" w:rsidR="2A04BD48">
        <w:rPr>
          <w:b w:val="0"/>
          <w:bCs w:val="0"/>
          <w:lang w:val="en-IN"/>
        </w:rPr>
        <w:t xml:space="preserve"> the design. In that </w:t>
      </w:r>
      <w:r w:rsidRPr="10966A47" w:rsidR="2D4FDAC1">
        <w:rPr>
          <w:b w:val="0"/>
          <w:bCs w:val="0"/>
          <w:lang w:val="en-IN"/>
        </w:rPr>
        <w:t xml:space="preserve">altered </w:t>
      </w:r>
      <w:r w:rsidRPr="10966A47" w:rsidR="0EDD19FE">
        <w:rPr>
          <w:b w:val="0"/>
          <w:bCs w:val="0"/>
          <w:lang w:val="en-IN"/>
        </w:rPr>
        <w:t>deign</w:t>
      </w:r>
      <w:r w:rsidRPr="10966A47" w:rsidR="2D4FDAC1">
        <w:rPr>
          <w:b w:val="0"/>
          <w:bCs w:val="0"/>
          <w:lang w:val="en-IN"/>
        </w:rPr>
        <w:t xml:space="preserve"> it </w:t>
      </w:r>
      <w:r w:rsidRPr="10966A47" w:rsidR="690E739D">
        <w:rPr>
          <w:b w:val="0"/>
          <w:bCs w:val="0"/>
          <w:lang w:val="en-IN"/>
        </w:rPr>
        <w:t>takes</w:t>
      </w:r>
      <w:r w:rsidRPr="10966A47" w:rsidR="2D4FDAC1">
        <w:rPr>
          <w:b w:val="0"/>
          <w:bCs w:val="0"/>
          <w:lang w:val="en-IN"/>
        </w:rPr>
        <w:t xml:space="preserve"> the input from the user and the </w:t>
      </w:r>
      <w:r w:rsidRPr="10966A47" w:rsidR="36234F7A">
        <w:rPr>
          <w:b w:val="0"/>
          <w:bCs w:val="0"/>
          <w:lang w:val="en-IN"/>
        </w:rPr>
        <w:t>output</w:t>
      </w:r>
      <w:r w:rsidRPr="10966A47" w:rsidR="2D4FDAC1">
        <w:rPr>
          <w:b w:val="0"/>
          <w:bCs w:val="0"/>
          <w:lang w:val="en-IN"/>
        </w:rPr>
        <w:t xml:space="preserve"> channel size also defined by the user and the input file format and the required format all are </w:t>
      </w:r>
      <w:r w:rsidRPr="10966A47" w:rsidR="0F9F7205">
        <w:rPr>
          <w:b w:val="0"/>
          <w:bCs w:val="0"/>
          <w:lang w:val="en-IN"/>
        </w:rPr>
        <w:t xml:space="preserve">got </w:t>
      </w:r>
      <w:r w:rsidRPr="10966A47" w:rsidR="5782A9A2">
        <w:rPr>
          <w:b w:val="0"/>
          <w:bCs w:val="0"/>
          <w:lang w:val="en-IN"/>
        </w:rPr>
        <w:t>from the</w:t>
      </w:r>
      <w:r w:rsidRPr="10966A47" w:rsidR="0F9F7205">
        <w:rPr>
          <w:b w:val="0"/>
          <w:bCs w:val="0"/>
          <w:lang w:val="en-IN"/>
        </w:rPr>
        <w:t xml:space="preserve"> use itself based </w:t>
      </w:r>
      <w:r w:rsidRPr="10966A47" w:rsidR="543ED91D">
        <w:rPr>
          <w:b w:val="0"/>
          <w:bCs w:val="0"/>
          <w:lang w:val="en-IN"/>
        </w:rPr>
        <w:t>on</w:t>
      </w:r>
      <w:r w:rsidRPr="10966A47" w:rsidR="0F9F7205">
        <w:rPr>
          <w:b w:val="0"/>
          <w:bCs w:val="0"/>
          <w:lang w:val="en-IN"/>
        </w:rPr>
        <w:t xml:space="preserve"> </w:t>
      </w:r>
      <w:r w:rsidRPr="10966A47" w:rsidR="2DA09272">
        <w:rPr>
          <w:b w:val="0"/>
          <w:bCs w:val="0"/>
          <w:lang w:val="en-IN"/>
        </w:rPr>
        <w:t>the</w:t>
      </w:r>
      <w:r w:rsidRPr="10966A47" w:rsidR="0F9F7205">
        <w:rPr>
          <w:b w:val="0"/>
          <w:bCs w:val="0"/>
          <w:lang w:val="en-IN"/>
        </w:rPr>
        <w:t xml:space="preserve"> user the program </w:t>
      </w:r>
      <w:r w:rsidRPr="10966A47" w:rsidR="786C7C03">
        <w:rPr>
          <w:b w:val="0"/>
          <w:bCs w:val="0"/>
          <w:lang w:val="en-IN"/>
        </w:rPr>
        <w:t>needs</w:t>
      </w:r>
      <w:r w:rsidRPr="10966A47" w:rsidR="0F9F7205">
        <w:rPr>
          <w:b w:val="0"/>
          <w:bCs w:val="0"/>
          <w:lang w:val="en-IN"/>
        </w:rPr>
        <w:t xml:space="preserve"> to work in that way </w:t>
      </w:r>
      <w:r w:rsidRPr="10966A47" w:rsidR="58C18810">
        <w:rPr>
          <w:b w:val="0"/>
          <w:bCs w:val="0"/>
          <w:lang w:val="en-IN"/>
        </w:rPr>
        <w:t>I</w:t>
      </w:r>
      <w:r w:rsidRPr="10966A47" w:rsidR="0F9F7205">
        <w:rPr>
          <w:b w:val="0"/>
          <w:bCs w:val="0"/>
          <w:lang w:val="en-IN"/>
        </w:rPr>
        <w:t xml:space="preserve"> have modify my design </w:t>
      </w:r>
      <w:r w:rsidRPr="10966A47" w:rsidR="05DA69D2">
        <w:rPr>
          <w:b w:val="0"/>
          <w:bCs w:val="0"/>
          <w:lang w:val="en-IN"/>
        </w:rPr>
        <w:t>and send for the review. The mentor is satisfied with my design and approved my design. Then again, I started to work on my code.</w:t>
      </w:r>
    </w:p>
    <w:p w:rsidR="7D9265E7" w:rsidP="7D9265E7" w:rsidRDefault="7D9265E7" w14:paraId="09865197" w14:textId="1DFDE844">
      <w:pPr>
        <w:pStyle w:val="Normal"/>
        <w:bidi w:val="0"/>
        <w:spacing w:before="0" w:beforeAutospacing="off" w:after="0" w:afterAutospacing="off" w:line="259" w:lineRule="auto"/>
        <w:ind w:left="720" w:right="0" w:firstLine="0"/>
        <w:jc w:val="both"/>
        <w:rPr>
          <w:b w:val="0"/>
          <w:bCs w:val="0"/>
          <w:lang w:val="en-IN"/>
        </w:rPr>
      </w:pPr>
    </w:p>
    <w:p w:rsidR="00B92BD6" w:rsidP="10966A47" w:rsidRDefault="00B92BD6" w14:paraId="265C961C" w14:textId="7420ACF3">
      <w:pPr>
        <w:pStyle w:val="Normal"/>
        <w:bidi w:val="0"/>
        <w:spacing w:before="0" w:beforeAutospacing="off" w:after="0" w:afterAutospacing="off" w:line="259" w:lineRule="auto"/>
        <w:ind w:left="720" w:right="0" w:firstLine="720"/>
        <w:jc w:val="both"/>
        <w:rPr>
          <w:b w:val="0"/>
          <w:bCs w:val="0"/>
          <w:lang w:val="en-IN"/>
        </w:rPr>
      </w:pPr>
      <w:r w:rsidRPr="10966A47" w:rsidR="00B92BD6">
        <w:rPr>
          <w:b w:val="0"/>
          <w:bCs w:val="0"/>
          <w:lang w:val="en-IN"/>
        </w:rPr>
        <w:t>The modified C program is designed to perform format conversions between Block Format and Interleaved Format. The program supports four types of conversions and can handle two types of files: Block Files and Interleaved Files. It reads data from an input file, processes it according to the user's selected conversion type, and writes the converted data to an output file. Additionally, the converted data is printed to the console.</w:t>
      </w:r>
    </w:p>
    <w:p w:rsidR="7D9265E7" w:rsidP="7D9265E7" w:rsidRDefault="7D9265E7" w14:paraId="1F2DA597" w14:textId="51D4BB2E">
      <w:pPr>
        <w:pStyle w:val="Normal"/>
        <w:bidi w:val="0"/>
        <w:spacing w:before="0" w:beforeAutospacing="off" w:after="0" w:afterAutospacing="off" w:line="259" w:lineRule="auto"/>
        <w:ind w:left="720" w:right="0" w:firstLine="0"/>
        <w:jc w:val="both"/>
        <w:rPr>
          <w:b w:val="0"/>
          <w:bCs w:val="0"/>
          <w:lang w:val="en-IN"/>
        </w:rPr>
      </w:pPr>
    </w:p>
    <w:p w:rsidR="00B92BD6" w:rsidP="7D9265E7" w:rsidRDefault="00B92BD6" w14:paraId="43F19807" w14:textId="3231B48C">
      <w:pPr>
        <w:pStyle w:val="Normal"/>
        <w:bidi w:val="0"/>
        <w:spacing w:before="0" w:beforeAutospacing="off" w:after="0" w:afterAutospacing="off" w:line="259" w:lineRule="auto"/>
        <w:ind w:left="720" w:right="0" w:firstLine="720"/>
        <w:jc w:val="both"/>
      </w:pPr>
      <w:r w:rsidRPr="7D9265E7" w:rsidR="00B92BD6">
        <w:rPr>
          <w:b w:val="0"/>
          <w:bCs w:val="0"/>
          <w:lang w:val="en-IN"/>
        </w:rPr>
        <w:t>The core function of the program is D19API, which handles the conversion logic. It takes several parameters, including the input data array, the size of the data, the number of channels, the output array, the conversion type, the number of output channels, and the file type. The function performs the conversion based on the user's choice, which can be one of four types:</w:t>
      </w:r>
    </w:p>
    <w:p w:rsidR="7D9265E7" w:rsidP="7D9265E7" w:rsidRDefault="7D9265E7" w14:paraId="63F4050A" w14:textId="2373E145">
      <w:pPr>
        <w:pStyle w:val="Normal"/>
        <w:bidi w:val="0"/>
        <w:spacing w:before="0" w:beforeAutospacing="off" w:after="0" w:afterAutospacing="off" w:line="259" w:lineRule="auto"/>
        <w:ind w:left="720" w:right="0" w:firstLine="0"/>
        <w:jc w:val="both"/>
        <w:rPr>
          <w:b w:val="0"/>
          <w:bCs w:val="0"/>
          <w:lang w:val="en-IN"/>
        </w:rPr>
      </w:pPr>
    </w:p>
    <w:p w:rsidR="00B92BD6" w:rsidP="7D9265E7" w:rsidRDefault="00B92BD6" w14:paraId="572941A0" w14:textId="1AF9DC73">
      <w:pPr>
        <w:pStyle w:val="Normal"/>
        <w:bidi w:val="0"/>
        <w:spacing w:before="0" w:beforeAutospacing="off" w:after="0" w:afterAutospacing="off" w:line="259" w:lineRule="auto"/>
        <w:ind w:left="720" w:right="0" w:firstLine="720"/>
        <w:jc w:val="both"/>
      </w:pPr>
      <w:r w:rsidRPr="7D9265E7" w:rsidR="00B92BD6">
        <w:rPr>
          <w:b w:val="0"/>
          <w:bCs w:val="0"/>
          <w:lang w:val="en-IN"/>
        </w:rPr>
        <w:t>Block Format to Block Format: This conversion rearranges data from one Block File to another Block File or from an Interleaved File to a Block File, depending on the selected file type. The result is saved in a file named BlockFormat_to_BlockFormat.dat.</w:t>
      </w:r>
    </w:p>
    <w:p w:rsidR="7D9265E7" w:rsidP="7D9265E7" w:rsidRDefault="7D9265E7" w14:paraId="27E4281E" w14:textId="3E82CA36">
      <w:pPr>
        <w:pStyle w:val="Normal"/>
        <w:bidi w:val="0"/>
        <w:spacing w:before="0" w:beforeAutospacing="off" w:after="0" w:afterAutospacing="off" w:line="259" w:lineRule="auto"/>
        <w:ind w:left="720" w:right="0" w:firstLine="0"/>
        <w:jc w:val="both"/>
        <w:rPr>
          <w:b w:val="0"/>
          <w:bCs w:val="0"/>
          <w:lang w:val="en-IN"/>
        </w:rPr>
      </w:pPr>
    </w:p>
    <w:p w:rsidR="00B92BD6" w:rsidP="7D9265E7" w:rsidRDefault="00B92BD6" w14:paraId="1A247A20" w14:textId="114A73DB">
      <w:pPr>
        <w:pStyle w:val="Normal"/>
        <w:bidi w:val="0"/>
        <w:spacing w:before="0" w:beforeAutospacing="off" w:after="0" w:afterAutospacing="off" w:line="259" w:lineRule="auto"/>
        <w:ind w:left="720" w:right="0" w:firstLine="720"/>
        <w:jc w:val="both"/>
      </w:pPr>
      <w:r w:rsidRPr="7D9265E7" w:rsidR="00B92BD6">
        <w:rPr>
          <w:b w:val="0"/>
          <w:bCs w:val="0"/>
          <w:lang w:val="en-IN"/>
        </w:rPr>
        <w:t>Block Format to Interleaved Format: This conversion changes Block Format data into Interleaved Format. It handles both Block Files and Interleaved Files by reordering the data appropriately. The output is written to BlockFormat_to_InterleavedFormat.dat.</w:t>
      </w:r>
    </w:p>
    <w:p w:rsidR="7D9265E7" w:rsidP="7D9265E7" w:rsidRDefault="7D9265E7" w14:paraId="5466B5D0" w14:textId="3A022F26">
      <w:pPr>
        <w:pStyle w:val="Normal"/>
        <w:bidi w:val="0"/>
        <w:spacing w:before="0" w:beforeAutospacing="off" w:after="0" w:afterAutospacing="off" w:line="259" w:lineRule="auto"/>
        <w:ind w:left="720" w:right="0" w:firstLine="0"/>
        <w:jc w:val="both"/>
        <w:rPr>
          <w:b w:val="0"/>
          <w:bCs w:val="0"/>
          <w:lang w:val="en-IN"/>
        </w:rPr>
      </w:pPr>
    </w:p>
    <w:p w:rsidR="00B92BD6" w:rsidP="7D9265E7" w:rsidRDefault="00B92BD6" w14:paraId="1114CE5F" w14:textId="71972759">
      <w:pPr>
        <w:pStyle w:val="Normal"/>
        <w:bidi w:val="0"/>
        <w:spacing w:before="0" w:beforeAutospacing="off" w:after="0" w:afterAutospacing="off" w:line="259" w:lineRule="auto"/>
        <w:ind w:left="720" w:right="0" w:firstLine="720"/>
        <w:jc w:val="both"/>
      </w:pPr>
      <w:r w:rsidRPr="7D9265E7" w:rsidR="00B92BD6">
        <w:rPr>
          <w:b w:val="0"/>
          <w:bCs w:val="0"/>
          <w:lang w:val="en-IN"/>
        </w:rPr>
        <w:t>Interleaved Format to Interleaved Format: This conversion simply copies data from one Interleaved File to another Interleaved File, reordering the data if needed. The result is saved in InterleavedFormat_to_InterleavedFormat.dat.</w:t>
      </w:r>
    </w:p>
    <w:p w:rsidR="7D9265E7" w:rsidP="7D9265E7" w:rsidRDefault="7D9265E7" w14:paraId="1A8CA15D" w14:textId="5BB6B597">
      <w:pPr>
        <w:pStyle w:val="Normal"/>
        <w:bidi w:val="0"/>
        <w:spacing w:before="0" w:beforeAutospacing="off" w:after="0" w:afterAutospacing="off" w:line="259" w:lineRule="auto"/>
        <w:ind w:left="720" w:right="0" w:firstLine="0"/>
        <w:jc w:val="both"/>
        <w:rPr>
          <w:b w:val="0"/>
          <w:bCs w:val="0"/>
          <w:lang w:val="en-IN"/>
        </w:rPr>
      </w:pPr>
    </w:p>
    <w:p w:rsidR="00B92BD6" w:rsidP="7D9265E7" w:rsidRDefault="00B92BD6" w14:paraId="62AEF50C" w14:textId="339ADBC7">
      <w:pPr>
        <w:pStyle w:val="Normal"/>
        <w:bidi w:val="0"/>
        <w:spacing w:before="0" w:beforeAutospacing="off" w:after="0" w:afterAutospacing="off" w:line="259" w:lineRule="auto"/>
        <w:ind w:left="720" w:right="0" w:firstLine="720"/>
        <w:jc w:val="both"/>
      </w:pPr>
      <w:r w:rsidRPr="7D9265E7" w:rsidR="00B92BD6">
        <w:rPr>
          <w:b w:val="0"/>
          <w:bCs w:val="0"/>
          <w:lang w:val="en-IN"/>
        </w:rPr>
        <w:t>Interleaved Format to Block Format: This conversion changes Interleaved Format data into Block Format, depending on the file type (either Block or Interleaved). The converted data is written to InterleavedFormat_to_BlockFormat.dat.</w:t>
      </w:r>
    </w:p>
    <w:p w:rsidR="7D9265E7" w:rsidP="7D9265E7" w:rsidRDefault="7D9265E7" w14:paraId="40731D4A" w14:textId="4F532FFA">
      <w:pPr>
        <w:pStyle w:val="Normal"/>
        <w:bidi w:val="0"/>
        <w:spacing w:before="0" w:beforeAutospacing="off" w:after="0" w:afterAutospacing="off" w:line="259" w:lineRule="auto"/>
        <w:ind w:left="720" w:right="0" w:firstLine="0"/>
        <w:jc w:val="both"/>
        <w:rPr>
          <w:b w:val="0"/>
          <w:bCs w:val="0"/>
          <w:lang w:val="en-IN"/>
        </w:rPr>
      </w:pPr>
    </w:p>
    <w:p w:rsidR="00B92BD6" w:rsidP="7D9265E7" w:rsidRDefault="00B92BD6" w14:paraId="0451DB40" w14:textId="35DA7D5C">
      <w:pPr>
        <w:pStyle w:val="Normal"/>
        <w:bidi w:val="0"/>
        <w:spacing w:before="0" w:beforeAutospacing="off" w:after="0" w:afterAutospacing="off" w:line="259" w:lineRule="auto"/>
        <w:ind w:left="720" w:right="0" w:firstLine="720"/>
        <w:jc w:val="both"/>
      </w:pPr>
      <w:r w:rsidRPr="7D9265E7" w:rsidR="00B92BD6">
        <w:rPr>
          <w:b w:val="0"/>
          <w:bCs w:val="0"/>
          <w:lang w:val="en-IN"/>
        </w:rPr>
        <w:t xml:space="preserve">After completing the conversion, the program checks whether the number of output channels exceeds the number of input channels. If this is the case, </w:t>
      </w:r>
      <w:r w:rsidRPr="7D9265E7" w:rsidR="00B92BD6">
        <w:rPr>
          <w:b w:val="0"/>
          <w:bCs w:val="0"/>
          <w:lang w:val="en-IN"/>
        </w:rPr>
        <w:t>it</w:t>
      </w:r>
      <w:r w:rsidRPr="7D9265E7" w:rsidR="00B92BD6">
        <w:rPr>
          <w:b w:val="0"/>
          <w:bCs w:val="0"/>
          <w:lang w:val="en-IN"/>
        </w:rPr>
        <w:t xml:space="preserve"> "pads" the remaining channels by repeating data from the original channels to fill the output array. The converted data is then printed to the console in hexadecimal format.</w:t>
      </w:r>
    </w:p>
    <w:p w:rsidR="7D9265E7" w:rsidP="7D9265E7" w:rsidRDefault="7D9265E7" w14:paraId="01A50130" w14:textId="5E294434">
      <w:pPr>
        <w:pStyle w:val="Normal"/>
        <w:bidi w:val="0"/>
        <w:spacing w:before="0" w:beforeAutospacing="off" w:after="0" w:afterAutospacing="off" w:line="259" w:lineRule="auto"/>
        <w:ind w:left="720" w:right="0" w:firstLine="0"/>
        <w:jc w:val="both"/>
        <w:rPr>
          <w:b w:val="0"/>
          <w:bCs w:val="0"/>
          <w:lang w:val="en-IN"/>
        </w:rPr>
      </w:pPr>
    </w:p>
    <w:p w:rsidR="00B92BD6" w:rsidP="7D9265E7" w:rsidRDefault="00B92BD6" w14:paraId="14FA6FF4" w14:textId="16D4DA29">
      <w:pPr>
        <w:pStyle w:val="Normal"/>
        <w:bidi w:val="0"/>
        <w:spacing w:before="0" w:beforeAutospacing="off" w:after="0" w:afterAutospacing="off" w:line="259" w:lineRule="auto"/>
        <w:ind w:left="720" w:right="0" w:firstLine="720"/>
        <w:jc w:val="both"/>
      </w:pPr>
      <w:r w:rsidRPr="7D9265E7" w:rsidR="00B92BD6">
        <w:rPr>
          <w:b w:val="0"/>
          <w:bCs w:val="0"/>
          <w:lang w:val="en-IN"/>
        </w:rPr>
        <w:t xml:space="preserve">For each conversion type, the program opens a corresponding output file where the converted data is saved. The file names vary depending on the conversion type, such as BlockFormat_to_BlockFormat.dat, BlockFormat_to_InterleavedFormat.dat, and so on. The program uses </w:t>
      </w:r>
      <w:r w:rsidRPr="7D9265E7" w:rsidR="00B92BD6">
        <w:rPr>
          <w:b w:val="0"/>
          <w:bCs w:val="0"/>
          <w:lang w:val="en-IN"/>
        </w:rPr>
        <w:t>fopen</w:t>
      </w:r>
      <w:r w:rsidRPr="7D9265E7" w:rsidR="00B92BD6">
        <w:rPr>
          <w:b w:val="0"/>
          <w:bCs w:val="0"/>
          <w:lang w:val="en-IN"/>
        </w:rPr>
        <w:t xml:space="preserve"> to open these output files and writes the converted data using </w:t>
      </w:r>
      <w:r w:rsidRPr="7D9265E7" w:rsidR="00B92BD6">
        <w:rPr>
          <w:b w:val="0"/>
          <w:bCs w:val="0"/>
          <w:lang w:val="en-IN"/>
        </w:rPr>
        <w:t>fprintf</w:t>
      </w:r>
      <w:r w:rsidRPr="7D9265E7" w:rsidR="00B92BD6">
        <w:rPr>
          <w:b w:val="0"/>
          <w:bCs w:val="0"/>
          <w:lang w:val="en-IN"/>
        </w:rPr>
        <w:t>. If there is an error opening any file, an error message is printed, and the program exits.</w:t>
      </w:r>
    </w:p>
    <w:p w:rsidR="7D9265E7" w:rsidP="7D9265E7" w:rsidRDefault="7D9265E7" w14:paraId="42F5E663" w14:textId="7E430157">
      <w:pPr>
        <w:pStyle w:val="Normal"/>
        <w:bidi w:val="0"/>
        <w:spacing w:before="0" w:beforeAutospacing="off" w:after="0" w:afterAutospacing="off" w:line="259" w:lineRule="auto"/>
        <w:ind w:left="720" w:right="0" w:firstLine="0"/>
        <w:jc w:val="both"/>
        <w:rPr>
          <w:b w:val="0"/>
          <w:bCs w:val="0"/>
          <w:lang w:val="en-IN"/>
        </w:rPr>
      </w:pPr>
    </w:p>
    <w:p w:rsidR="00B92BD6" w:rsidP="7D9265E7" w:rsidRDefault="00B92BD6" w14:paraId="7F3413BB" w14:textId="31171147">
      <w:pPr>
        <w:pStyle w:val="Normal"/>
        <w:bidi w:val="0"/>
        <w:spacing w:before="0" w:beforeAutospacing="off" w:after="0" w:afterAutospacing="off" w:line="259" w:lineRule="auto"/>
        <w:ind w:left="720" w:right="0" w:firstLine="720"/>
        <w:jc w:val="both"/>
      </w:pPr>
      <w:r w:rsidRPr="7D9265E7" w:rsidR="00B92BD6">
        <w:rPr>
          <w:b w:val="0"/>
          <w:bCs w:val="0"/>
          <w:lang w:val="en-IN"/>
        </w:rPr>
        <w:t>The main function coordinates the overall flow of the program. It initializes the key parameters, such as the data size (SIZE), the number of channels (NO_OF_CHANNELS), and the output channels (OUTPUT_CHANNELS). It then reads input data from a file called sample.dat, assuming the data is in hexadecimal format. Each element in the file corresponds to one sample for a given channel.</w:t>
      </w:r>
    </w:p>
    <w:p w:rsidR="7D9265E7" w:rsidP="7D9265E7" w:rsidRDefault="7D9265E7" w14:paraId="7AFEB5BB" w14:textId="40CEF25C">
      <w:pPr>
        <w:pStyle w:val="Normal"/>
        <w:bidi w:val="0"/>
        <w:spacing w:before="0" w:beforeAutospacing="off" w:after="0" w:afterAutospacing="off" w:line="259" w:lineRule="auto"/>
        <w:ind w:left="720" w:right="0" w:firstLine="0"/>
        <w:jc w:val="both"/>
        <w:rPr>
          <w:b w:val="0"/>
          <w:bCs w:val="0"/>
          <w:lang w:val="en-IN"/>
        </w:rPr>
      </w:pPr>
    </w:p>
    <w:p w:rsidR="00B92BD6" w:rsidP="7D9265E7" w:rsidRDefault="00B92BD6" w14:paraId="6F0D803C" w14:textId="0C5C1742">
      <w:pPr>
        <w:pStyle w:val="Normal"/>
        <w:bidi w:val="0"/>
        <w:spacing w:before="0" w:beforeAutospacing="off" w:after="0" w:afterAutospacing="off" w:line="259" w:lineRule="auto"/>
        <w:ind w:left="720" w:right="0" w:firstLine="720"/>
        <w:jc w:val="both"/>
      </w:pPr>
      <w:r w:rsidRPr="7D9265E7" w:rsidR="00B92BD6">
        <w:rPr>
          <w:b w:val="0"/>
          <w:bCs w:val="0"/>
          <w:lang w:val="en-IN"/>
        </w:rPr>
        <w:t xml:space="preserve">After loading the data into the </w:t>
      </w:r>
      <w:r w:rsidRPr="7D9265E7" w:rsidR="00B92BD6">
        <w:rPr>
          <w:b w:val="0"/>
          <w:bCs w:val="0"/>
          <w:lang w:val="en-IN"/>
        </w:rPr>
        <w:t>array[</w:t>
      </w:r>
      <w:r w:rsidRPr="7D9265E7" w:rsidR="00B92BD6">
        <w:rPr>
          <w:b w:val="0"/>
          <w:bCs w:val="0"/>
          <w:lang w:val="en-IN"/>
        </w:rPr>
        <w:t>] (the input array), the program prompts the user to select the file type (Block or Interleaved) and the conversion type (1 to 4). Based on the user's input, the D19API function is called to perform the conversion. If the user enters invalid values for either the file type or conversion type, the program displays an error message and terminates early.</w:t>
      </w:r>
    </w:p>
    <w:p w:rsidR="7D9265E7" w:rsidP="7D9265E7" w:rsidRDefault="7D9265E7" w14:paraId="463FC61F" w14:textId="2CE02CB0">
      <w:pPr>
        <w:pStyle w:val="Normal"/>
        <w:bidi w:val="0"/>
        <w:spacing w:before="0" w:beforeAutospacing="off" w:after="0" w:afterAutospacing="off" w:line="259" w:lineRule="auto"/>
        <w:ind w:left="720" w:right="0" w:firstLine="0"/>
        <w:jc w:val="both"/>
        <w:rPr>
          <w:b w:val="0"/>
          <w:bCs w:val="0"/>
          <w:lang w:val="en-IN"/>
        </w:rPr>
      </w:pPr>
    </w:p>
    <w:p w:rsidR="00B92BD6" w:rsidP="7D9265E7" w:rsidRDefault="00B92BD6" w14:paraId="6B3C3083" w14:textId="494287B7">
      <w:pPr>
        <w:pStyle w:val="Normal"/>
        <w:bidi w:val="0"/>
        <w:spacing w:before="0" w:beforeAutospacing="off" w:after="0" w:afterAutospacing="off" w:line="259" w:lineRule="auto"/>
        <w:ind w:left="720" w:right="0" w:firstLine="720"/>
        <w:jc w:val="both"/>
        <w:rPr>
          <w:b w:val="0"/>
          <w:bCs w:val="0"/>
          <w:lang w:val="en-IN"/>
        </w:rPr>
      </w:pPr>
      <w:r w:rsidRPr="7D9265E7" w:rsidR="00B92BD6">
        <w:rPr>
          <w:b w:val="0"/>
          <w:bCs w:val="0"/>
          <w:lang w:val="en-IN"/>
        </w:rPr>
        <w:t xml:space="preserve">The program uses two 1D arrays: </w:t>
      </w:r>
      <w:r w:rsidRPr="7D9265E7" w:rsidR="00B92BD6">
        <w:rPr>
          <w:b w:val="0"/>
          <w:bCs w:val="0"/>
          <w:lang w:val="en-IN"/>
        </w:rPr>
        <w:t>array[</w:t>
      </w:r>
      <w:r w:rsidRPr="7D9265E7" w:rsidR="00B92BD6">
        <w:rPr>
          <w:b w:val="0"/>
          <w:bCs w:val="0"/>
          <w:lang w:val="en-IN"/>
        </w:rPr>
        <w:t xml:space="preserve">] and </w:t>
      </w:r>
      <w:r w:rsidRPr="7D9265E7" w:rsidR="00B92BD6">
        <w:rPr>
          <w:b w:val="0"/>
          <w:bCs w:val="0"/>
          <w:lang w:val="en-IN"/>
        </w:rPr>
        <w:t>destination[</w:t>
      </w:r>
      <w:r w:rsidRPr="7D9265E7" w:rsidR="00B92BD6">
        <w:rPr>
          <w:b w:val="0"/>
          <w:bCs w:val="0"/>
          <w:lang w:val="en-IN"/>
        </w:rPr>
        <w:t xml:space="preserve">]. The </w:t>
      </w:r>
      <w:r w:rsidRPr="7D9265E7" w:rsidR="00B92BD6">
        <w:rPr>
          <w:b w:val="0"/>
          <w:bCs w:val="0"/>
          <w:lang w:val="en-IN"/>
        </w:rPr>
        <w:t>array[</w:t>
      </w:r>
      <w:r w:rsidRPr="7D9265E7" w:rsidR="00B92BD6">
        <w:rPr>
          <w:b w:val="0"/>
          <w:bCs w:val="0"/>
          <w:lang w:val="en-IN"/>
        </w:rPr>
        <w:t xml:space="preserve">] holds the raw input data, while the </w:t>
      </w:r>
      <w:r w:rsidRPr="7D9265E7" w:rsidR="00B92BD6">
        <w:rPr>
          <w:b w:val="0"/>
          <w:bCs w:val="0"/>
          <w:lang w:val="en-IN"/>
        </w:rPr>
        <w:t>destination[</w:t>
      </w:r>
      <w:r w:rsidRPr="7D9265E7" w:rsidR="00B92BD6">
        <w:rPr>
          <w:b w:val="0"/>
          <w:bCs w:val="0"/>
          <w:lang w:val="en-IN"/>
        </w:rPr>
        <w:t>] stores the transformed data after the conversion. Even though the data is stored in 1D arrays, the program treats the data as if it has multiple channels, like audio data with multiple tracks. In Block Format, the data for each channel is stored separately, while in Interleaved Format, the data from all channels is interwoven together.</w:t>
      </w:r>
      <w:r w:rsidRPr="7D9265E7" w:rsidR="1D0B3AB3">
        <w:rPr>
          <w:b w:val="0"/>
          <w:bCs w:val="0"/>
          <w:lang w:val="en-IN"/>
        </w:rPr>
        <w:t xml:space="preserve"> Based on the explanation I have made</w:t>
      </w:r>
      <w:r w:rsidRPr="7D9265E7" w:rsidR="0D1A506E">
        <w:rPr>
          <w:b w:val="0"/>
          <w:bCs w:val="0"/>
          <w:lang w:val="en-IN"/>
        </w:rPr>
        <w:t xml:space="preserve"> the changes </w:t>
      </w:r>
      <w:r w:rsidRPr="7D9265E7" w:rsidR="0D1A506E">
        <w:rPr>
          <w:b w:val="0"/>
          <w:bCs w:val="0"/>
          <w:lang w:val="en-IN"/>
        </w:rPr>
        <w:t xml:space="preserve">in </w:t>
      </w:r>
      <w:r w:rsidRPr="7D9265E7" w:rsidR="1D0B3AB3">
        <w:rPr>
          <w:b w:val="0"/>
          <w:bCs w:val="0"/>
          <w:lang w:val="en-IN"/>
        </w:rPr>
        <w:t>the</w:t>
      </w:r>
      <w:r w:rsidRPr="7D9265E7" w:rsidR="1D0B3AB3">
        <w:rPr>
          <w:b w:val="0"/>
          <w:bCs w:val="0"/>
          <w:lang w:val="en-IN"/>
        </w:rPr>
        <w:t xml:space="preserve"> code.</w:t>
      </w:r>
    </w:p>
    <w:p w:rsidR="7D9265E7" w:rsidP="7D9265E7" w:rsidRDefault="7D9265E7" w14:paraId="2AF8FF12" w14:textId="6EF3C8EE">
      <w:pPr>
        <w:pStyle w:val="Normal"/>
        <w:bidi w:val="0"/>
        <w:spacing w:before="0" w:beforeAutospacing="off" w:after="0" w:afterAutospacing="off" w:line="259" w:lineRule="auto"/>
        <w:ind w:left="720" w:right="0" w:firstLine="720"/>
        <w:jc w:val="both"/>
        <w:rPr>
          <w:b w:val="0"/>
          <w:bCs w:val="0"/>
          <w:lang w:val="en-IN"/>
        </w:rPr>
      </w:pPr>
    </w:p>
    <w:p w:rsidR="67F7F130" w:rsidP="7D9265E7" w:rsidRDefault="67F7F130" w14:paraId="74275F40" w14:textId="0F9C254D">
      <w:pPr>
        <w:pStyle w:val="Normal"/>
        <w:ind w:left="720" w:firstLine="0"/>
        <w:jc w:val="both"/>
        <w:rPr>
          <w:b w:val="1"/>
          <w:bCs w:val="1"/>
          <w:lang w:val="en-IN"/>
        </w:rPr>
      </w:pPr>
      <w:r w:rsidRPr="7D9265E7" w:rsidR="67F7F130">
        <w:rPr>
          <w:b w:val="1"/>
          <w:bCs w:val="1"/>
          <w:lang w:val="en-IN"/>
        </w:rPr>
        <w:t>Day 4 (15.11.2024)</w:t>
      </w:r>
    </w:p>
    <w:p w:rsidR="7D9265E7" w:rsidP="7D9265E7" w:rsidRDefault="7D9265E7" w14:paraId="7F0625C6" w14:textId="295070BA">
      <w:pPr>
        <w:pStyle w:val="Normal"/>
        <w:bidi w:val="0"/>
        <w:spacing w:before="0" w:beforeAutospacing="off" w:after="0" w:afterAutospacing="off" w:line="259" w:lineRule="auto"/>
        <w:ind w:left="720" w:right="0" w:firstLine="0"/>
        <w:jc w:val="both"/>
        <w:rPr>
          <w:b w:val="0"/>
          <w:bCs w:val="0"/>
          <w:lang w:val="en-IN"/>
        </w:rPr>
      </w:pPr>
    </w:p>
    <w:p w:rsidR="67F7F130" w:rsidP="10966A47" w:rsidRDefault="67F7F130" w14:paraId="3BFF7649" w14:textId="52DF4B40">
      <w:pPr>
        <w:pStyle w:val="Normal"/>
        <w:bidi w:val="0"/>
        <w:spacing w:before="0" w:beforeAutospacing="off" w:after="0" w:afterAutospacing="off" w:line="259" w:lineRule="auto"/>
        <w:ind w:left="720" w:right="0" w:firstLine="720"/>
        <w:jc w:val="both"/>
        <w:rPr>
          <w:b w:val="0"/>
          <w:bCs w:val="0"/>
          <w:lang w:val="en-IN"/>
        </w:rPr>
      </w:pPr>
      <w:r w:rsidRPr="10966A47" w:rsidR="67F7F130">
        <w:rPr>
          <w:b w:val="0"/>
          <w:bCs w:val="0"/>
          <w:lang w:val="en-IN"/>
        </w:rPr>
        <w:t xml:space="preserve">The above work is </w:t>
      </w:r>
      <w:r w:rsidRPr="10966A47" w:rsidR="138ECB0C">
        <w:rPr>
          <w:b w:val="0"/>
          <w:bCs w:val="0"/>
          <w:lang w:val="en-IN"/>
        </w:rPr>
        <w:t>completely finished</w:t>
      </w:r>
      <w:r w:rsidRPr="10966A47" w:rsidR="67F7F130">
        <w:rPr>
          <w:b w:val="0"/>
          <w:bCs w:val="0"/>
          <w:lang w:val="en-IN"/>
        </w:rPr>
        <w:t xml:space="preserve"> in day 4 and send for the review. Meanwhile I have started to prepare the template for the test plan and waiting fo</w:t>
      </w:r>
      <w:r w:rsidRPr="10966A47" w:rsidR="651C2109">
        <w:rPr>
          <w:b w:val="0"/>
          <w:bCs w:val="0"/>
          <w:lang w:val="en-IN"/>
        </w:rPr>
        <w:t>r the review.</w:t>
      </w:r>
      <w:r w:rsidRPr="10966A47" w:rsidR="095AE887">
        <w:rPr>
          <w:b w:val="0"/>
          <w:bCs w:val="0"/>
          <w:lang w:val="en-IN"/>
        </w:rPr>
        <w:t xml:space="preserve"> The code is approved by the mentor and asked me to perform it for various test cases. </w:t>
      </w:r>
    </w:p>
    <w:p w:rsidR="095AE887" w:rsidP="7D9265E7" w:rsidRDefault="095AE887" w14:paraId="57747992" w14:textId="21861063">
      <w:pPr>
        <w:pStyle w:val="Normal"/>
        <w:bidi w:val="0"/>
        <w:spacing w:before="0" w:beforeAutospacing="off" w:after="0" w:afterAutospacing="off" w:line="259" w:lineRule="auto"/>
        <w:ind w:left="720" w:right="0" w:firstLine="0"/>
        <w:jc w:val="both"/>
      </w:pPr>
    </w:p>
    <w:p w:rsidR="095AE887" w:rsidP="10966A47" w:rsidRDefault="095AE887" w14:paraId="017878CF" w14:textId="1B48B122">
      <w:pPr>
        <w:pStyle w:val="Normal"/>
        <w:bidi w:val="0"/>
        <w:spacing w:before="0" w:beforeAutospacing="off" w:after="0" w:afterAutospacing="off" w:line="259" w:lineRule="auto"/>
        <w:ind w:left="720" w:right="0" w:firstLine="720"/>
        <w:jc w:val="both"/>
        <w:rPr>
          <w:b w:val="0"/>
          <w:bCs w:val="0"/>
          <w:lang w:val="en-IN"/>
        </w:rPr>
      </w:pPr>
      <w:r w:rsidRPr="10966A47" w:rsidR="095AE887">
        <w:rPr>
          <w:b w:val="0"/>
          <w:bCs w:val="0"/>
          <w:lang w:val="en-IN"/>
        </w:rPr>
        <w:t xml:space="preserve">I have started to work on with the test report. In the test report I have included the </w:t>
      </w:r>
      <w:r w:rsidRPr="10966A47" w:rsidR="7261CDEA">
        <w:rPr>
          <w:b w:val="0"/>
          <w:bCs w:val="0"/>
          <w:lang w:val="en-IN"/>
        </w:rPr>
        <w:t xml:space="preserve">parameters like </w:t>
      </w:r>
      <w:r w:rsidRPr="10966A47" w:rsidR="459C84C5">
        <w:rPr>
          <w:b w:val="0"/>
          <w:bCs w:val="0"/>
          <w:lang w:val="en-IN"/>
        </w:rPr>
        <w:t>Test Case ID</w:t>
      </w:r>
      <w:r w:rsidRPr="10966A47" w:rsidR="5DBB2058">
        <w:rPr>
          <w:b w:val="0"/>
          <w:bCs w:val="0"/>
          <w:lang w:val="en-IN"/>
        </w:rPr>
        <w:t xml:space="preserve">, </w:t>
      </w:r>
      <w:r w:rsidRPr="10966A47" w:rsidR="459C84C5">
        <w:rPr>
          <w:b w:val="0"/>
          <w:bCs w:val="0"/>
          <w:lang w:val="en-IN"/>
        </w:rPr>
        <w:t>Req.ID</w:t>
      </w:r>
      <w:r w:rsidRPr="10966A47" w:rsidR="76C36740">
        <w:rPr>
          <w:b w:val="0"/>
          <w:bCs w:val="0"/>
          <w:lang w:val="en-IN"/>
        </w:rPr>
        <w:t xml:space="preserve">, </w:t>
      </w:r>
      <w:r w:rsidRPr="10966A47" w:rsidR="459C84C5">
        <w:rPr>
          <w:b w:val="0"/>
          <w:bCs w:val="0"/>
          <w:lang w:val="en-IN"/>
        </w:rPr>
        <w:t>Pre-Requisites</w:t>
      </w:r>
      <w:r w:rsidRPr="10966A47" w:rsidR="69A019B9">
        <w:rPr>
          <w:b w:val="0"/>
          <w:bCs w:val="0"/>
          <w:lang w:val="en-IN"/>
        </w:rPr>
        <w:t xml:space="preserve">, </w:t>
      </w:r>
      <w:r w:rsidRPr="10966A47" w:rsidR="459C84C5">
        <w:rPr>
          <w:b w:val="0"/>
          <w:bCs w:val="0"/>
          <w:lang w:val="en-IN"/>
        </w:rPr>
        <w:t>Testing Type</w:t>
      </w:r>
      <w:r w:rsidRPr="10966A47" w:rsidR="7995E789">
        <w:rPr>
          <w:b w:val="0"/>
          <w:bCs w:val="0"/>
          <w:lang w:val="en-IN"/>
        </w:rPr>
        <w:t xml:space="preserve">, </w:t>
      </w:r>
      <w:r w:rsidRPr="10966A47" w:rsidR="459C84C5">
        <w:rPr>
          <w:b w:val="0"/>
          <w:bCs w:val="0"/>
          <w:lang w:val="en-IN"/>
        </w:rPr>
        <w:t>Test Cases</w:t>
      </w:r>
      <w:r w:rsidRPr="10966A47" w:rsidR="25D53548">
        <w:rPr>
          <w:b w:val="0"/>
          <w:bCs w:val="0"/>
          <w:lang w:val="en-IN"/>
        </w:rPr>
        <w:t xml:space="preserve">, </w:t>
      </w:r>
      <w:r w:rsidRPr="10966A47" w:rsidR="459C84C5">
        <w:rPr>
          <w:b w:val="0"/>
          <w:bCs w:val="0"/>
          <w:lang w:val="en-IN"/>
        </w:rPr>
        <w:t>Test Case Complexity</w:t>
      </w:r>
      <w:r w:rsidRPr="10966A47" w:rsidR="0C4907E5">
        <w:rPr>
          <w:b w:val="0"/>
          <w:bCs w:val="0"/>
          <w:lang w:val="en-IN"/>
        </w:rPr>
        <w:t xml:space="preserve">, </w:t>
      </w:r>
      <w:r w:rsidRPr="10966A47" w:rsidR="459C84C5">
        <w:rPr>
          <w:b w:val="0"/>
          <w:bCs w:val="0"/>
          <w:lang w:val="en-IN"/>
        </w:rPr>
        <w:t>Description</w:t>
      </w:r>
      <w:r w:rsidRPr="10966A47" w:rsidR="7CBCABBA">
        <w:rPr>
          <w:b w:val="0"/>
          <w:bCs w:val="0"/>
          <w:lang w:val="en-IN"/>
        </w:rPr>
        <w:t xml:space="preserve">, </w:t>
      </w:r>
      <w:r w:rsidRPr="10966A47" w:rsidR="459C84C5">
        <w:rPr>
          <w:b w:val="0"/>
          <w:bCs w:val="0"/>
          <w:lang w:val="en-IN"/>
        </w:rPr>
        <w:t>Expected Results</w:t>
      </w:r>
      <w:r w:rsidRPr="10966A47" w:rsidR="49B3360F">
        <w:rPr>
          <w:b w:val="0"/>
          <w:bCs w:val="0"/>
          <w:lang w:val="en-IN"/>
        </w:rPr>
        <w:t xml:space="preserve">, </w:t>
      </w:r>
      <w:r w:rsidRPr="10966A47" w:rsidR="459C84C5">
        <w:rPr>
          <w:b w:val="0"/>
          <w:bCs w:val="0"/>
          <w:lang w:val="en-IN"/>
        </w:rPr>
        <w:t>Actual Results</w:t>
      </w:r>
      <w:r w:rsidRPr="10966A47" w:rsidR="344EE1CA">
        <w:rPr>
          <w:b w:val="0"/>
          <w:bCs w:val="0"/>
          <w:lang w:val="en-IN"/>
        </w:rPr>
        <w:t xml:space="preserve">, </w:t>
      </w:r>
      <w:r w:rsidRPr="10966A47" w:rsidR="459C84C5">
        <w:rPr>
          <w:b w:val="0"/>
          <w:bCs w:val="0"/>
          <w:lang w:val="en-IN"/>
        </w:rPr>
        <w:t>Comments (Pass / Fail)</w:t>
      </w:r>
      <w:r w:rsidRPr="10966A47" w:rsidR="5DBDE1B2">
        <w:rPr>
          <w:b w:val="0"/>
          <w:bCs w:val="0"/>
          <w:lang w:val="en-IN"/>
        </w:rPr>
        <w:t xml:space="preserve"> and </w:t>
      </w:r>
      <w:r w:rsidRPr="10966A47" w:rsidR="459C84C5">
        <w:rPr>
          <w:b w:val="0"/>
          <w:bCs w:val="0"/>
          <w:lang w:val="en-IN"/>
        </w:rPr>
        <w:t>Remarks</w:t>
      </w:r>
      <w:r w:rsidRPr="10966A47" w:rsidR="739BEEC4">
        <w:rPr>
          <w:b w:val="0"/>
          <w:bCs w:val="0"/>
          <w:lang w:val="en-IN"/>
        </w:rPr>
        <w:t>.</w:t>
      </w:r>
    </w:p>
    <w:p w:rsidR="7D9265E7" w:rsidP="7D9265E7" w:rsidRDefault="7D9265E7" w14:paraId="60BAE772" w14:textId="5A2FAAEB">
      <w:pPr>
        <w:pStyle w:val="Normal"/>
        <w:bidi w:val="0"/>
        <w:spacing w:before="0" w:beforeAutospacing="off" w:after="0" w:afterAutospacing="off" w:line="259" w:lineRule="auto"/>
        <w:ind w:left="720" w:right="0" w:firstLine="0"/>
        <w:jc w:val="both"/>
        <w:rPr>
          <w:b w:val="0"/>
          <w:bCs w:val="0"/>
          <w:lang w:val="en-IN"/>
        </w:rPr>
      </w:pPr>
    </w:p>
    <w:p w:rsidR="739BEEC4" w:rsidP="10966A47" w:rsidRDefault="739BEEC4" w14:paraId="35F4C2C5" w14:textId="2DACA0F3">
      <w:pPr>
        <w:pStyle w:val="Normal"/>
        <w:bidi w:val="0"/>
        <w:spacing w:before="0" w:beforeAutospacing="off" w:after="0" w:afterAutospacing="off" w:line="259" w:lineRule="auto"/>
        <w:ind w:left="720" w:right="0" w:firstLine="720"/>
        <w:jc w:val="both"/>
        <w:rPr>
          <w:b w:val="0"/>
          <w:bCs w:val="0"/>
          <w:lang w:val="en-IN"/>
        </w:rPr>
      </w:pPr>
      <w:r w:rsidRPr="10966A47" w:rsidR="739BEEC4">
        <w:rPr>
          <w:b w:val="0"/>
          <w:bCs w:val="0"/>
          <w:lang w:val="en-IN"/>
        </w:rPr>
        <w:t xml:space="preserve">The test case work with the input data and the commands like what are the cases need to be </w:t>
      </w:r>
      <w:r w:rsidRPr="10966A47" w:rsidR="7A3DB5D0">
        <w:rPr>
          <w:b w:val="0"/>
          <w:bCs w:val="0"/>
          <w:lang w:val="en-IN"/>
        </w:rPr>
        <w:t>satisfied,</w:t>
      </w:r>
      <w:r w:rsidRPr="10966A47" w:rsidR="739BEEC4">
        <w:rPr>
          <w:b w:val="0"/>
          <w:bCs w:val="0"/>
          <w:lang w:val="en-IN"/>
        </w:rPr>
        <w:t xml:space="preserve"> and the actual result obtained as the progress and get</w:t>
      </w:r>
      <w:r w:rsidRPr="10966A47" w:rsidR="0078D87B">
        <w:rPr>
          <w:b w:val="0"/>
          <w:bCs w:val="0"/>
          <w:lang w:val="en-IN"/>
        </w:rPr>
        <w:t xml:space="preserve">s commented. </w:t>
      </w:r>
      <w:r w:rsidRPr="10966A47" w:rsidR="1F459606">
        <w:rPr>
          <w:b w:val="0"/>
          <w:bCs w:val="0"/>
          <w:lang w:val="en-IN"/>
        </w:rPr>
        <w:t>Based on the cases the test report is prepared.</w:t>
      </w:r>
    </w:p>
    <w:p w:rsidR="7D9265E7" w:rsidP="7D9265E7" w:rsidRDefault="7D9265E7" w14:paraId="1413DC91" w14:textId="0892FE83">
      <w:pPr>
        <w:pStyle w:val="Normal"/>
        <w:bidi w:val="0"/>
        <w:spacing w:before="0" w:beforeAutospacing="off" w:after="0" w:afterAutospacing="off" w:line="259" w:lineRule="auto"/>
        <w:ind w:left="720" w:right="0" w:firstLine="0"/>
        <w:jc w:val="both"/>
        <w:rPr>
          <w:b w:val="0"/>
          <w:bCs w:val="0"/>
          <w:lang w:val="en-IN"/>
        </w:rPr>
      </w:pPr>
    </w:p>
    <w:p w:rsidR="26A35842" w:rsidP="7D9265E7" w:rsidRDefault="26A35842" w14:paraId="3AC7E013" w14:textId="06359EB0">
      <w:pPr>
        <w:pStyle w:val="Normal"/>
        <w:ind w:left="720" w:firstLine="0"/>
        <w:jc w:val="both"/>
        <w:rPr>
          <w:b w:val="1"/>
          <w:bCs w:val="1"/>
          <w:lang w:val="en-IN"/>
        </w:rPr>
      </w:pPr>
      <w:r w:rsidRPr="7D9265E7" w:rsidR="26A35842">
        <w:rPr>
          <w:b w:val="1"/>
          <w:bCs w:val="1"/>
          <w:lang w:val="en-IN"/>
        </w:rPr>
        <w:t>Day 5 (18.11.2024)</w:t>
      </w:r>
    </w:p>
    <w:p w:rsidR="7D9265E7" w:rsidP="7D9265E7" w:rsidRDefault="7D9265E7" w14:paraId="53E4E722" w14:textId="35B92440">
      <w:pPr>
        <w:pStyle w:val="Normal"/>
        <w:bidi w:val="0"/>
        <w:spacing w:before="0" w:beforeAutospacing="off" w:after="0" w:afterAutospacing="off" w:line="259" w:lineRule="auto"/>
        <w:ind w:left="720" w:right="0" w:firstLine="0"/>
        <w:jc w:val="both"/>
        <w:rPr>
          <w:b w:val="0"/>
          <w:bCs w:val="0"/>
          <w:lang w:val="en-IN"/>
        </w:rPr>
      </w:pPr>
    </w:p>
    <w:p w:rsidR="6AAE13C9" w:rsidP="10966A47" w:rsidRDefault="6AAE13C9" w14:paraId="7C7C387D" w14:textId="748BA561">
      <w:pPr>
        <w:pStyle w:val="Normal"/>
        <w:bidi w:val="0"/>
        <w:spacing w:before="0" w:beforeAutospacing="off" w:after="0" w:afterAutospacing="off" w:line="259" w:lineRule="auto"/>
        <w:ind w:left="720" w:right="0" w:firstLine="720"/>
        <w:jc w:val="both"/>
        <w:rPr>
          <w:b w:val="0"/>
          <w:bCs w:val="0"/>
          <w:lang w:val="en-IN"/>
        </w:rPr>
      </w:pPr>
      <w:r w:rsidRPr="10966A47" w:rsidR="6AAE13C9">
        <w:rPr>
          <w:b w:val="0"/>
          <w:bCs w:val="0"/>
          <w:lang w:val="en-IN"/>
        </w:rPr>
        <w:t xml:space="preserve">Today I have changed the code with the optimization techniques. For that I have reduced number of </w:t>
      </w:r>
      <w:r w:rsidRPr="10966A47" w:rsidR="647D515D">
        <w:rPr>
          <w:b w:val="0"/>
          <w:bCs w:val="0"/>
          <w:lang w:val="en-IN"/>
        </w:rPr>
        <w:t>for loops for reducing the memory usage.</w:t>
      </w:r>
      <w:r w:rsidRPr="10966A47" w:rsidR="753A2C43">
        <w:rPr>
          <w:b w:val="0"/>
          <w:bCs w:val="0"/>
          <w:lang w:val="en-IN"/>
        </w:rPr>
        <w:t xml:space="preserve"> Then I have used pragma </w:t>
      </w:r>
      <w:r w:rsidRPr="10966A47" w:rsidR="753A2C43">
        <w:rPr>
          <w:b w:val="0"/>
          <w:bCs w:val="0"/>
          <w:lang w:val="en-IN"/>
        </w:rPr>
        <w:t>vector_for</w:t>
      </w:r>
      <w:r w:rsidRPr="10966A47" w:rsidR="753A2C43">
        <w:rPr>
          <w:b w:val="0"/>
          <w:bCs w:val="0"/>
          <w:lang w:val="en-IN"/>
        </w:rPr>
        <w:t xml:space="preserve"> and </w:t>
      </w:r>
      <w:r w:rsidRPr="10966A47" w:rsidR="753A2C43">
        <w:rPr>
          <w:b w:val="0"/>
          <w:bCs w:val="0"/>
          <w:lang w:val="en-IN"/>
        </w:rPr>
        <w:t>no_alias</w:t>
      </w:r>
      <w:r w:rsidRPr="10966A47" w:rsidR="753A2C43">
        <w:rPr>
          <w:b w:val="0"/>
          <w:bCs w:val="0"/>
          <w:lang w:val="en-IN"/>
        </w:rPr>
        <w:t xml:space="preserve"> for parallel operation of the loops it </w:t>
      </w:r>
      <w:r w:rsidRPr="10966A47" w:rsidR="753A2C43">
        <w:rPr>
          <w:b w:val="0"/>
          <w:bCs w:val="0"/>
          <w:lang w:val="en-IN"/>
        </w:rPr>
        <w:t>recuces</w:t>
      </w:r>
      <w:r w:rsidRPr="10966A47" w:rsidR="753A2C43">
        <w:rPr>
          <w:b w:val="0"/>
          <w:bCs w:val="0"/>
          <w:lang w:val="en-IN"/>
        </w:rPr>
        <w:t xml:space="preserve"> the memory usage. </w:t>
      </w:r>
    </w:p>
    <w:p w:rsidR="10966A47" w:rsidP="10966A47" w:rsidRDefault="10966A47" w14:paraId="506F96B5" w14:textId="492F9B56">
      <w:pPr>
        <w:pStyle w:val="Normal"/>
        <w:bidi w:val="0"/>
        <w:spacing w:before="0" w:beforeAutospacing="off" w:after="0" w:afterAutospacing="off" w:line="259" w:lineRule="auto"/>
        <w:ind w:left="720" w:right="0" w:firstLine="0"/>
        <w:jc w:val="both"/>
        <w:rPr>
          <w:b w:val="0"/>
          <w:bCs w:val="0"/>
          <w:lang w:val="en-IN"/>
        </w:rPr>
      </w:pPr>
    </w:p>
    <w:p w:rsidR="26A35842" w:rsidP="7D9265E7" w:rsidRDefault="26A35842" w14:paraId="5DBCC9B4" w14:textId="77B043D1">
      <w:pPr>
        <w:pStyle w:val="Normal"/>
        <w:bidi w:val="0"/>
        <w:spacing w:before="0" w:beforeAutospacing="off" w:after="0" w:afterAutospacing="off" w:line="259" w:lineRule="auto"/>
        <w:ind w:left="720" w:right="0" w:firstLine="0"/>
        <w:jc w:val="both"/>
        <w:rPr>
          <w:b w:val="0"/>
          <w:bCs w:val="0"/>
          <w:lang w:val="en-IN"/>
        </w:rPr>
      </w:pPr>
      <w:r w:rsidRPr="10966A47" w:rsidR="23E1B324">
        <w:rPr>
          <w:b w:val="0"/>
          <w:bCs w:val="0"/>
          <w:lang w:val="en-IN"/>
        </w:rPr>
        <w:t>The storge path memory is changes to the L3 memory for the destination buffer. The destination buffer is defined as the static</w:t>
      </w:r>
      <w:r w:rsidRPr="10966A47" w:rsidR="346D66A0">
        <w:rPr>
          <w:b w:val="0"/>
          <w:bCs w:val="0"/>
          <w:lang w:val="en-IN"/>
        </w:rPr>
        <w:t xml:space="preserve">. The code is </w:t>
      </w:r>
      <w:r w:rsidRPr="10966A47" w:rsidR="346D66A0">
        <w:rPr>
          <w:b w:val="0"/>
          <w:bCs w:val="0"/>
          <w:lang w:val="en-IN"/>
        </w:rPr>
        <w:t>modified</w:t>
      </w:r>
      <w:r w:rsidRPr="10966A47" w:rsidR="346D66A0">
        <w:rPr>
          <w:b w:val="0"/>
          <w:bCs w:val="0"/>
          <w:lang w:val="en-IN"/>
        </w:rPr>
        <w:t xml:space="preserve"> based on the MISRA C coding guidelines and </w:t>
      </w:r>
      <w:r w:rsidRPr="10966A47" w:rsidR="641429FD">
        <w:rPr>
          <w:b w:val="0"/>
          <w:bCs w:val="0"/>
          <w:lang w:val="en-IN"/>
        </w:rPr>
        <w:t xml:space="preserve">verified with the ParaSoft tool. </w:t>
      </w:r>
    </w:p>
    <w:p w:rsidR="10966A47" w:rsidP="10966A47" w:rsidRDefault="10966A47" w14:paraId="05730879" w14:textId="30DA5647">
      <w:pPr>
        <w:pStyle w:val="Normal"/>
        <w:bidi w:val="0"/>
        <w:spacing w:before="0" w:beforeAutospacing="off" w:after="0" w:afterAutospacing="off" w:line="259" w:lineRule="auto"/>
        <w:ind w:left="720" w:right="0" w:firstLine="0"/>
        <w:jc w:val="both"/>
        <w:rPr>
          <w:b w:val="0"/>
          <w:bCs w:val="0"/>
          <w:lang w:val="en-IN"/>
        </w:rPr>
      </w:pPr>
    </w:p>
    <w:p w:rsidR="641429FD" w:rsidP="10966A47" w:rsidRDefault="641429FD" w14:paraId="00B11613" w14:textId="42BE2CC8">
      <w:pPr>
        <w:pStyle w:val="Normal"/>
        <w:bidi w:val="0"/>
        <w:spacing w:before="0" w:beforeAutospacing="off" w:after="0" w:afterAutospacing="off" w:line="259" w:lineRule="auto"/>
        <w:ind w:left="720" w:right="0" w:firstLine="0"/>
        <w:jc w:val="both"/>
        <w:rPr>
          <w:b w:val="0"/>
          <w:bCs w:val="0"/>
          <w:lang w:val="en-IN"/>
        </w:rPr>
      </w:pPr>
      <w:r w:rsidRPr="10966A47" w:rsidR="641429FD">
        <w:rPr>
          <w:b w:val="0"/>
          <w:bCs w:val="0"/>
          <w:lang w:val="en-IN"/>
        </w:rPr>
        <w:t xml:space="preserve">Once the completed of the optimization the optimized code is send for the review. The test report is </w:t>
      </w:r>
      <w:r w:rsidRPr="10966A47" w:rsidR="6C077763">
        <w:rPr>
          <w:b w:val="0"/>
          <w:bCs w:val="0"/>
          <w:lang w:val="en-IN"/>
        </w:rPr>
        <w:t>reviewed,</w:t>
      </w:r>
      <w:r w:rsidRPr="10966A47" w:rsidR="641429FD">
        <w:rPr>
          <w:b w:val="0"/>
          <w:bCs w:val="0"/>
          <w:lang w:val="en-IN"/>
        </w:rPr>
        <w:t xml:space="preserve"> and the comment</w:t>
      </w:r>
      <w:r w:rsidRPr="10966A47" w:rsidR="0143BAB5">
        <w:rPr>
          <w:b w:val="0"/>
          <w:bCs w:val="0"/>
          <w:lang w:val="en-IN"/>
        </w:rPr>
        <w:t xml:space="preserve">s are </w:t>
      </w:r>
      <w:r w:rsidRPr="10966A47" w:rsidR="0143BAB5">
        <w:rPr>
          <w:b w:val="0"/>
          <w:bCs w:val="0"/>
          <w:lang w:val="en-IN"/>
        </w:rPr>
        <w:t>modified</w:t>
      </w:r>
      <w:r w:rsidRPr="10966A47" w:rsidR="0143BAB5">
        <w:rPr>
          <w:b w:val="0"/>
          <w:bCs w:val="0"/>
          <w:lang w:val="en-IN"/>
        </w:rPr>
        <w:t xml:space="preserve">. Simple comments like the colour change for the test results are being </w:t>
      </w:r>
      <w:r w:rsidRPr="10966A47" w:rsidR="0143BAB5">
        <w:rPr>
          <w:b w:val="0"/>
          <w:bCs w:val="0"/>
          <w:lang w:val="en-IN"/>
        </w:rPr>
        <w:t>modified</w:t>
      </w:r>
      <w:r w:rsidRPr="10966A47" w:rsidR="0143BAB5">
        <w:rPr>
          <w:b w:val="0"/>
          <w:bCs w:val="0"/>
          <w:lang w:val="en-IN"/>
        </w:rPr>
        <w:t xml:space="preserve"> and again sent for review.</w:t>
      </w:r>
    </w:p>
    <w:p w:rsidR="10966A47" w:rsidP="10966A47" w:rsidRDefault="10966A47" w14:paraId="3D9A9CB8" w14:textId="5D0F3C50">
      <w:pPr>
        <w:pStyle w:val="Normal"/>
        <w:bidi w:val="0"/>
        <w:spacing w:before="0" w:beforeAutospacing="off" w:after="0" w:afterAutospacing="off" w:line="259" w:lineRule="auto"/>
        <w:ind w:left="720" w:right="0" w:firstLine="0"/>
        <w:jc w:val="both"/>
        <w:rPr>
          <w:b w:val="0"/>
          <w:bCs w:val="0"/>
          <w:lang w:val="en-IN"/>
        </w:rPr>
      </w:pPr>
    </w:p>
    <w:p w:rsidR="5E5C702A" w:rsidP="10966A47" w:rsidRDefault="5E5C702A" w14:paraId="1417BC35" w14:textId="50E9AD5F">
      <w:pPr>
        <w:pStyle w:val="Normal"/>
        <w:bidi w:val="0"/>
        <w:spacing w:before="0" w:beforeAutospacing="off" w:after="0" w:afterAutospacing="off" w:line="259" w:lineRule="auto"/>
        <w:ind w:left="720" w:right="0" w:firstLine="0"/>
        <w:jc w:val="both"/>
        <w:rPr>
          <w:b w:val="0"/>
          <w:bCs w:val="0"/>
          <w:lang w:val="en-IN"/>
        </w:rPr>
      </w:pPr>
      <w:r w:rsidRPr="10966A47" w:rsidR="5E5C702A">
        <w:rPr>
          <w:b w:val="0"/>
          <w:bCs w:val="0"/>
          <w:lang w:val="en-IN"/>
        </w:rPr>
        <w:t xml:space="preserve">Then I have </w:t>
      </w:r>
      <w:r w:rsidRPr="10966A47" w:rsidR="4DF296A0">
        <w:rPr>
          <w:b w:val="0"/>
          <w:bCs w:val="0"/>
          <w:lang w:val="en-IN"/>
        </w:rPr>
        <w:t>modified</w:t>
      </w:r>
      <w:r w:rsidRPr="10966A47" w:rsidR="5E5C702A">
        <w:rPr>
          <w:b w:val="0"/>
          <w:bCs w:val="0"/>
          <w:lang w:val="en-IN"/>
        </w:rPr>
        <w:t xml:space="preserve"> the </w:t>
      </w:r>
      <w:r w:rsidRPr="10966A47" w:rsidR="7DB456F6">
        <w:rPr>
          <w:b w:val="0"/>
          <w:bCs w:val="0"/>
          <w:lang w:val="en-IN"/>
        </w:rPr>
        <w:t>design</w:t>
      </w:r>
      <w:r w:rsidRPr="10966A47" w:rsidR="5E5C702A">
        <w:rPr>
          <w:b w:val="0"/>
          <w:bCs w:val="0"/>
          <w:lang w:val="en-IN"/>
        </w:rPr>
        <w:t xml:space="preserve"> </w:t>
      </w:r>
      <w:r w:rsidRPr="10966A47" w:rsidR="2859AE3E">
        <w:rPr>
          <w:b w:val="0"/>
          <w:bCs w:val="0"/>
          <w:lang w:val="en-IN"/>
        </w:rPr>
        <w:t>document</w:t>
      </w:r>
      <w:r w:rsidRPr="10966A47" w:rsidR="5E5C702A">
        <w:rPr>
          <w:b w:val="0"/>
          <w:bCs w:val="0"/>
          <w:lang w:val="en-IN"/>
        </w:rPr>
        <w:t xml:space="preserve"> </w:t>
      </w:r>
      <w:r w:rsidRPr="10966A47" w:rsidR="2229302E">
        <w:rPr>
          <w:b w:val="0"/>
          <w:bCs w:val="0"/>
          <w:lang w:val="en-IN"/>
        </w:rPr>
        <w:t>description</w:t>
      </w:r>
      <w:r w:rsidRPr="10966A47" w:rsidR="5E5C702A">
        <w:rPr>
          <w:b w:val="0"/>
          <w:bCs w:val="0"/>
          <w:lang w:val="en-IN"/>
        </w:rPr>
        <w:t xml:space="preserve"> of the </w:t>
      </w:r>
      <w:r w:rsidRPr="10966A47" w:rsidR="6835FD07">
        <w:rPr>
          <w:b w:val="0"/>
          <w:bCs w:val="0"/>
          <w:lang w:val="en-IN"/>
        </w:rPr>
        <w:t>low-level</w:t>
      </w:r>
      <w:r w:rsidRPr="10966A47" w:rsidR="5E5C702A">
        <w:rPr>
          <w:b w:val="0"/>
          <w:bCs w:val="0"/>
          <w:lang w:val="en-IN"/>
        </w:rPr>
        <w:t xml:space="preserve"> design </w:t>
      </w:r>
      <w:r w:rsidRPr="10966A47" w:rsidR="36D46007">
        <w:rPr>
          <w:b w:val="0"/>
          <w:bCs w:val="0"/>
          <w:lang w:val="en-IN"/>
        </w:rPr>
        <w:t>based</w:t>
      </w:r>
      <w:r w:rsidRPr="10966A47" w:rsidR="5E5C702A">
        <w:rPr>
          <w:b w:val="0"/>
          <w:bCs w:val="0"/>
          <w:lang w:val="en-IN"/>
        </w:rPr>
        <w:t xml:space="preserve"> on the comments suggested that using switch </w:t>
      </w:r>
      <w:r w:rsidRPr="10966A47" w:rsidR="5E5C702A">
        <w:rPr>
          <w:b w:val="0"/>
          <w:bCs w:val="0"/>
          <w:lang w:val="en-IN"/>
        </w:rPr>
        <w:t>ca</w:t>
      </w:r>
      <w:r w:rsidRPr="10966A47" w:rsidR="09E85544">
        <w:rPr>
          <w:b w:val="0"/>
          <w:bCs w:val="0"/>
          <w:lang w:val="en-IN"/>
        </w:rPr>
        <w:t>s</w:t>
      </w:r>
      <w:r w:rsidRPr="10966A47" w:rsidR="5E5C702A">
        <w:rPr>
          <w:b w:val="0"/>
          <w:bCs w:val="0"/>
          <w:lang w:val="en-IN"/>
        </w:rPr>
        <w:t>e</w:t>
      </w:r>
      <w:r w:rsidRPr="10966A47" w:rsidR="5E5C702A">
        <w:rPr>
          <w:b w:val="0"/>
          <w:bCs w:val="0"/>
          <w:lang w:val="en-IN"/>
        </w:rPr>
        <w:t xml:space="preserve"> </w:t>
      </w:r>
      <w:r w:rsidRPr="10966A47" w:rsidR="00FB4D80">
        <w:rPr>
          <w:b w:val="0"/>
          <w:bCs w:val="0"/>
          <w:lang w:val="en-IN"/>
        </w:rPr>
        <w:t xml:space="preserve">for the </w:t>
      </w:r>
      <w:r w:rsidRPr="10966A47" w:rsidR="00FB4D80">
        <w:rPr>
          <w:b w:val="0"/>
          <w:bCs w:val="0"/>
          <w:lang w:val="en-IN"/>
        </w:rPr>
        <w:t>co</w:t>
      </w:r>
      <w:r w:rsidRPr="10966A47" w:rsidR="0A7017A0">
        <w:rPr>
          <w:b w:val="0"/>
          <w:bCs w:val="0"/>
          <w:lang w:val="en-IN"/>
        </w:rPr>
        <w:t>nver</w:t>
      </w:r>
      <w:r w:rsidRPr="10966A47" w:rsidR="00FB4D80">
        <w:rPr>
          <w:b w:val="0"/>
          <w:bCs w:val="0"/>
          <w:lang w:val="en-IN"/>
        </w:rPr>
        <w:t>sion</w:t>
      </w:r>
      <w:r w:rsidRPr="10966A47" w:rsidR="25A0BA95">
        <w:rPr>
          <w:b w:val="0"/>
          <w:bCs w:val="0"/>
          <w:lang w:val="en-IN"/>
        </w:rPr>
        <w:t xml:space="preserve">. Then added the description to that design and send to the mentor. </w:t>
      </w:r>
    </w:p>
    <w:p w:rsidR="10966A47" w:rsidP="10966A47" w:rsidRDefault="10966A47" w14:paraId="271AF70E" w14:textId="542D7A95">
      <w:pPr>
        <w:pStyle w:val="Normal"/>
        <w:bidi w:val="0"/>
        <w:spacing w:before="0" w:beforeAutospacing="off" w:after="0" w:afterAutospacing="off" w:line="259" w:lineRule="auto"/>
        <w:ind w:left="720" w:right="0" w:firstLine="0"/>
        <w:jc w:val="both"/>
        <w:rPr>
          <w:b w:val="0"/>
          <w:bCs w:val="0"/>
          <w:lang w:val="en-IN"/>
        </w:rPr>
      </w:pPr>
    </w:p>
    <w:p w:rsidR="25A0BA95" w:rsidP="10966A47" w:rsidRDefault="25A0BA95" w14:paraId="30F26822" w14:textId="26D6D888">
      <w:pPr>
        <w:pStyle w:val="Normal"/>
        <w:bidi w:val="0"/>
        <w:spacing w:before="0" w:beforeAutospacing="off" w:after="0" w:afterAutospacing="off" w:line="259" w:lineRule="auto"/>
        <w:ind w:left="720" w:right="0" w:firstLine="0"/>
        <w:jc w:val="both"/>
        <w:rPr>
          <w:b w:val="0"/>
          <w:bCs w:val="0"/>
          <w:lang w:val="en-IN"/>
        </w:rPr>
      </w:pPr>
      <w:r w:rsidRPr="10966A47" w:rsidR="25A0BA95">
        <w:rPr>
          <w:b w:val="0"/>
          <w:bCs w:val="0"/>
          <w:lang w:val="en-IN"/>
        </w:rPr>
        <w:t xml:space="preserve">The test report, design document and the source code </w:t>
      </w:r>
      <w:r w:rsidRPr="10966A47" w:rsidR="25A0BA95">
        <w:rPr>
          <w:b w:val="0"/>
          <w:bCs w:val="0"/>
          <w:lang w:val="en-IN"/>
        </w:rPr>
        <w:t>is</w:t>
      </w:r>
      <w:r w:rsidRPr="10966A47" w:rsidR="25A0BA95">
        <w:rPr>
          <w:b w:val="0"/>
          <w:bCs w:val="0"/>
          <w:lang w:val="en-IN"/>
        </w:rPr>
        <w:t xml:space="preserve"> approved by the mentor. Then asked to </w:t>
      </w:r>
      <w:r w:rsidRPr="10966A47" w:rsidR="133C1AE8">
        <w:rPr>
          <w:b w:val="0"/>
          <w:bCs w:val="0"/>
          <w:lang w:val="en-IN"/>
        </w:rPr>
        <w:t xml:space="preserve">start work </w:t>
      </w:r>
      <w:r w:rsidRPr="10966A47" w:rsidR="13C7F99E">
        <w:rPr>
          <w:b w:val="0"/>
          <w:bCs w:val="0"/>
          <w:lang w:val="en-IN"/>
        </w:rPr>
        <w:t>on</w:t>
      </w:r>
      <w:r w:rsidRPr="10966A47" w:rsidR="133C1AE8">
        <w:rPr>
          <w:b w:val="0"/>
          <w:bCs w:val="0"/>
          <w:lang w:val="en-IN"/>
        </w:rPr>
        <w:t xml:space="preserve"> the technical document. Then I </w:t>
      </w:r>
      <w:r w:rsidRPr="10966A47" w:rsidR="133C1AE8">
        <w:rPr>
          <w:b w:val="0"/>
          <w:bCs w:val="0"/>
          <w:lang w:val="en-IN"/>
        </w:rPr>
        <w:t>started</w:t>
      </w:r>
      <w:r w:rsidRPr="10966A47" w:rsidR="133C1AE8">
        <w:rPr>
          <w:b w:val="0"/>
          <w:bCs w:val="0"/>
          <w:lang w:val="en-IN"/>
        </w:rPr>
        <w:t xml:space="preserve"> working on it.</w:t>
      </w:r>
    </w:p>
    <w:p w:rsidR="10966A47" w:rsidP="10966A47" w:rsidRDefault="10966A47" w14:paraId="3013CE0B" w14:textId="197C584B">
      <w:pPr>
        <w:pStyle w:val="Normal"/>
        <w:bidi w:val="0"/>
        <w:spacing w:before="0" w:beforeAutospacing="off" w:after="0" w:afterAutospacing="off" w:line="259" w:lineRule="auto"/>
        <w:ind w:left="720" w:right="0" w:firstLine="0"/>
        <w:jc w:val="both"/>
        <w:rPr>
          <w:b w:val="0"/>
          <w:bCs w:val="0"/>
          <w:lang w:val="en-IN"/>
        </w:rPr>
      </w:pPr>
    </w:p>
    <w:p w:rsidR="10966A47" w:rsidP="10966A47" w:rsidRDefault="10966A47" w14:paraId="16085F11" w14:textId="2B311A66">
      <w:pPr>
        <w:pStyle w:val="Normal"/>
        <w:bidi w:val="0"/>
        <w:spacing w:before="0" w:beforeAutospacing="off" w:after="0" w:afterAutospacing="off" w:line="259" w:lineRule="auto"/>
        <w:ind w:left="720" w:right="0" w:firstLine="0"/>
        <w:jc w:val="both"/>
        <w:rPr>
          <w:b w:val="0"/>
          <w:bCs w:val="0"/>
          <w:lang w:val="en-IN"/>
        </w:rPr>
      </w:pPr>
    </w:p>
    <w:p w:rsidR="4AC8CA45" w:rsidP="10966A47" w:rsidRDefault="4AC8CA45" w14:paraId="6662F8C6" w14:textId="654A9FEE">
      <w:pPr>
        <w:pStyle w:val="Normal"/>
        <w:ind w:left="720" w:firstLine="0"/>
        <w:jc w:val="both"/>
        <w:rPr>
          <w:b w:val="1"/>
          <w:bCs w:val="1"/>
          <w:lang w:val="en-IN"/>
        </w:rPr>
      </w:pPr>
      <w:r w:rsidRPr="10966A47" w:rsidR="4AC8CA45">
        <w:rPr>
          <w:b w:val="1"/>
          <w:bCs w:val="1"/>
          <w:lang w:val="en-IN"/>
        </w:rPr>
        <w:t>Day 6 (19.11.2024)</w:t>
      </w:r>
    </w:p>
    <w:p w:rsidR="10966A47" w:rsidP="10966A47" w:rsidRDefault="10966A47" w14:paraId="7E03FE26" w14:textId="0CD8C854">
      <w:pPr>
        <w:pStyle w:val="Normal"/>
        <w:ind w:left="720" w:firstLine="0"/>
        <w:jc w:val="both"/>
        <w:rPr>
          <w:b w:val="1"/>
          <w:bCs w:val="1"/>
          <w:lang w:val="en-IN"/>
        </w:rPr>
      </w:pPr>
    </w:p>
    <w:p w:rsidR="4AC8CA45" w:rsidP="10966A47" w:rsidRDefault="4AC8CA45" w14:paraId="2CE6A26B" w14:textId="4CEA9F96">
      <w:pPr>
        <w:pStyle w:val="Normal"/>
        <w:suppressLineNumbers w:val="0"/>
        <w:bidi w:val="0"/>
        <w:spacing w:before="0" w:beforeAutospacing="off" w:after="0" w:afterAutospacing="off" w:line="259" w:lineRule="auto"/>
        <w:ind w:left="720" w:right="0"/>
        <w:jc w:val="both"/>
        <w:rPr>
          <w:b w:val="0"/>
          <w:bCs w:val="0"/>
          <w:lang w:val="en-IN"/>
        </w:rPr>
      </w:pPr>
      <w:r w:rsidRPr="10966A47" w:rsidR="4AC8CA45">
        <w:rPr>
          <w:b w:val="0"/>
          <w:bCs w:val="0"/>
          <w:lang w:val="en-IN"/>
        </w:rPr>
        <w:t>In day 6, I have started working on the technical document. In technical document I have added the introduction, purpose, scope of my project an</w:t>
      </w:r>
      <w:r w:rsidRPr="10966A47" w:rsidR="2D8422A0">
        <w:rPr>
          <w:b w:val="0"/>
          <w:bCs w:val="0"/>
          <w:lang w:val="en-IN"/>
        </w:rPr>
        <w:t>d add the algorithm and block diagram of the project audio format.</w:t>
      </w:r>
    </w:p>
    <w:p w:rsidR="10966A47" w:rsidP="10966A47" w:rsidRDefault="10966A47" w14:paraId="0A85DAF3" w14:textId="3CC24D10">
      <w:pPr>
        <w:pStyle w:val="Normal"/>
        <w:suppressLineNumbers w:val="0"/>
        <w:bidi w:val="0"/>
        <w:spacing w:before="0" w:beforeAutospacing="off" w:after="0" w:afterAutospacing="off" w:line="259" w:lineRule="auto"/>
        <w:ind w:left="720" w:right="0"/>
        <w:jc w:val="both"/>
        <w:rPr>
          <w:b w:val="0"/>
          <w:bCs w:val="0"/>
          <w:lang w:val="en-IN"/>
        </w:rPr>
      </w:pPr>
    </w:p>
    <w:p w:rsidR="2D8422A0" w:rsidP="10966A47" w:rsidRDefault="2D8422A0" w14:paraId="463C49E0" w14:textId="05CF360D">
      <w:pPr>
        <w:pStyle w:val="Normal"/>
        <w:suppressLineNumbers w:val="0"/>
        <w:bidi w:val="0"/>
        <w:spacing w:before="0" w:beforeAutospacing="off" w:after="0" w:afterAutospacing="off" w:line="259" w:lineRule="auto"/>
        <w:ind w:left="720" w:right="0"/>
        <w:jc w:val="both"/>
        <w:rPr>
          <w:b w:val="0"/>
          <w:bCs w:val="0"/>
          <w:lang w:val="en-IN"/>
        </w:rPr>
      </w:pPr>
      <w:r w:rsidRPr="10966A47" w:rsidR="2D8422A0">
        <w:rPr>
          <w:b w:val="0"/>
          <w:bCs w:val="0"/>
          <w:lang w:val="en-IN"/>
        </w:rPr>
        <w:t xml:space="preserve">The algorithm explains how the project is to be </w:t>
      </w:r>
      <w:r w:rsidRPr="10966A47" w:rsidR="34DEB66B">
        <w:rPr>
          <w:b w:val="0"/>
          <w:bCs w:val="0"/>
          <w:lang w:val="en-IN"/>
        </w:rPr>
        <w:t>implemented,</w:t>
      </w:r>
      <w:r w:rsidRPr="10966A47" w:rsidR="2D8422A0">
        <w:rPr>
          <w:b w:val="0"/>
          <w:bCs w:val="0"/>
          <w:lang w:val="en-IN"/>
        </w:rPr>
        <w:t xml:space="preserve"> and the block diagram g</w:t>
      </w:r>
      <w:r w:rsidRPr="10966A47" w:rsidR="72E8983B">
        <w:rPr>
          <w:b w:val="0"/>
          <w:bCs w:val="0"/>
          <w:lang w:val="en-IN"/>
        </w:rPr>
        <w:t>ives the clear view about the project.</w:t>
      </w:r>
      <w:r w:rsidRPr="10966A47" w:rsidR="47BC8028">
        <w:rPr>
          <w:b w:val="0"/>
          <w:bCs w:val="0"/>
          <w:lang w:val="en-IN"/>
        </w:rPr>
        <w:t xml:space="preserve"> Then add the specifications needed for the project for implementation </w:t>
      </w:r>
      <w:r w:rsidRPr="10966A47" w:rsidR="47BC8028">
        <w:rPr>
          <w:b w:val="0"/>
          <w:bCs w:val="0"/>
          <w:lang w:val="en-IN"/>
        </w:rPr>
        <w:t>and also</w:t>
      </w:r>
      <w:r w:rsidRPr="10966A47" w:rsidR="47BC8028">
        <w:rPr>
          <w:b w:val="0"/>
          <w:bCs w:val="0"/>
          <w:lang w:val="en-IN"/>
        </w:rPr>
        <w:t xml:space="preserve"> add the input </w:t>
      </w:r>
      <w:r w:rsidRPr="10966A47" w:rsidR="3E72CFFB">
        <w:rPr>
          <w:b w:val="0"/>
          <w:bCs w:val="0"/>
          <w:lang w:val="en-IN"/>
        </w:rPr>
        <w:t xml:space="preserve">and the output parameters of the project like input data, output data, size, etc., </w:t>
      </w:r>
    </w:p>
    <w:p w:rsidR="10966A47" w:rsidP="10966A47" w:rsidRDefault="10966A47" w14:paraId="385C650B" w14:textId="6CB816C1">
      <w:pPr>
        <w:pStyle w:val="Normal"/>
        <w:suppressLineNumbers w:val="0"/>
        <w:bidi w:val="0"/>
        <w:spacing w:before="0" w:beforeAutospacing="off" w:after="0" w:afterAutospacing="off" w:line="259" w:lineRule="auto"/>
        <w:ind w:left="720" w:right="0"/>
        <w:jc w:val="both"/>
        <w:rPr>
          <w:b w:val="0"/>
          <w:bCs w:val="0"/>
          <w:lang w:val="en-IN"/>
        </w:rPr>
      </w:pPr>
    </w:p>
    <w:p w:rsidR="6B8E6320" w:rsidP="10966A47" w:rsidRDefault="6B8E6320" w14:paraId="310FBBEA" w14:textId="203C62AD">
      <w:pPr>
        <w:pStyle w:val="Normal"/>
        <w:suppressLineNumbers w:val="0"/>
        <w:bidi w:val="0"/>
        <w:spacing w:before="0" w:beforeAutospacing="off" w:after="0" w:afterAutospacing="off" w:line="259" w:lineRule="auto"/>
        <w:ind w:left="720" w:right="0"/>
        <w:jc w:val="both"/>
        <w:rPr>
          <w:b w:val="0"/>
          <w:bCs w:val="0"/>
          <w:lang w:val="en-IN"/>
        </w:rPr>
      </w:pPr>
      <w:r w:rsidRPr="10966A47" w:rsidR="6B8E6320">
        <w:rPr>
          <w:b w:val="0"/>
          <w:bCs w:val="0"/>
          <w:lang w:val="en-IN"/>
        </w:rPr>
        <w:t>The document describes an algorithm for converting audio data between two formats: Block Format and Interleaved Format. Block Format stores audio data separately for each channel, while Interleaved Format mixes data from all channels into a single sequence.</w:t>
      </w:r>
      <w:r>
        <w:tab/>
      </w:r>
    </w:p>
    <w:p w:rsidR="10966A47" w:rsidP="10966A47" w:rsidRDefault="10966A47" w14:paraId="0CA4F2C4" w14:textId="74D4FC28">
      <w:pPr>
        <w:pStyle w:val="Normal"/>
        <w:suppressLineNumbers w:val="0"/>
        <w:bidi w:val="0"/>
        <w:spacing w:before="0" w:beforeAutospacing="off" w:after="0" w:afterAutospacing="off" w:line="259" w:lineRule="auto"/>
        <w:ind w:left="720" w:right="0"/>
        <w:jc w:val="both"/>
        <w:rPr>
          <w:b w:val="0"/>
          <w:bCs w:val="0"/>
          <w:lang w:val="en-IN"/>
        </w:rPr>
      </w:pPr>
    </w:p>
    <w:p w:rsidR="6B8E6320" w:rsidP="10966A47" w:rsidRDefault="6B8E6320" w14:paraId="7CAA3272" w14:textId="7192B6A0">
      <w:pPr>
        <w:pStyle w:val="Normal"/>
        <w:bidi w:val="0"/>
        <w:spacing w:before="0" w:beforeAutospacing="off" w:after="0" w:afterAutospacing="off" w:line="259" w:lineRule="auto"/>
        <w:ind w:left="720" w:right="0" w:firstLine="720"/>
        <w:jc w:val="both"/>
      </w:pPr>
      <w:r w:rsidRPr="10966A47" w:rsidR="6B8E6320">
        <w:rPr>
          <w:b w:val="0"/>
          <w:bCs w:val="0"/>
          <w:lang w:val="en-IN"/>
        </w:rPr>
        <w:t>The algorithm supports four conversion types: Block to Block, Block to Interleaved, Interleaved to Interleaved, and Interleaved to Block. This flexibility allows seamless conversion between different audio data formats for various applications.</w:t>
      </w:r>
    </w:p>
    <w:p w:rsidR="10966A47" w:rsidP="10966A47" w:rsidRDefault="10966A47" w14:paraId="66B505DA" w14:textId="0D8AE594">
      <w:pPr>
        <w:pStyle w:val="Normal"/>
        <w:bidi w:val="0"/>
        <w:spacing w:before="0" w:beforeAutospacing="off" w:after="0" w:afterAutospacing="off" w:line="259" w:lineRule="auto"/>
        <w:ind w:left="720" w:right="0" w:firstLine="720"/>
        <w:jc w:val="both"/>
        <w:rPr>
          <w:b w:val="0"/>
          <w:bCs w:val="0"/>
          <w:lang w:val="en-IN"/>
        </w:rPr>
      </w:pPr>
    </w:p>
    <w:p w:rsidR="6B8E6320" w:rsidP="10966A47" w:rsidRDefault="6B8E6320" w14:paraId="23724BE1" w14:textId="078FC38D">
      <w:pPr>
        <w:pStyle w:val="Normal"/>
        <w:bidi w:val="0"/>
        <w:spacing w:before="0" w:beforeAutospacing="off" w:after="0" w:afterAutospacing="off" w:line="259" w:lineRule="auto"/>
        <w:ind w:left="720" w:right="0" w:firstLine="720"/>
        <w:jc w:val="both"/>
      </w:pPr>
      <w:r w:rsidRPr="10966A47" w:rsidR="6B8E6320">
        <w:rPr>
          <w:b w:val="0"/>
          <w:bCs w:val="0"/>
          <w:lang w:val="en-IN"/>
        </w:rPr>
        <w:t>The system supports 8 audio channels by default, with the ability to configure the number of channels. It processes and stores data in hexadecimal format, ensuring easy debugging and compatibility with different file type.</w:t>
      </w:r>
    </w:p>
    <w:p w:rsidR="10966A47" w:rsidP="10966A47" w:rsidRDefault="10966A47" w14:paraId="03CE1D9A" w14:textId="1D4103FD">
      <w:pPr>
        <w:pStyle w:val="Normal"/>
        <w:bidi w:val="0"/>
        <w:spacing w:before="0" w:beforeAutospacing="off" w:after="0" w:afterAutospacing="off" w:line="259" w:lineRule="auto"/>
        <w:ind w:left="720" w:right="0" w:firstLine="0"/>
        <w:jc w:val="both"/>
        <w:rPr>
          <w:b w:val="0"/>
          <w:bCs w:val="0"/>
          <w:lang w:val="en-IN"/>
        </w:rPr>
      </w:pPr>
    </w:p>
    <w:p w:rsidR="6B8E6320" w:rsidP="10966A47" w:rsidRDefault="6B8E6320" w14:paraId="3A1E1E6F" w14:textId="4191EA9F">
      <w:pPr>
        <w:pStyle w:val="Normal"/>
        <w:bidi w:val="0"/>
        <w:spacing w:before="0" w:beforeAutospacing="off" w:after="0" w:afterAutospacing="off" w:line="259" w:lineRule="auto"/>
        <w:ind w:left="720" w:right="0" w:firstLine="720"/>
        <w:jc w:val="both"/>
      </w:pPr>
      <w:r w:rsidRPr="10966A47" w:rsidR="6B8E6320">
        <w:rPr>
          <w:b w:val="0"/>
          <w:bCs w:val="0"/>
          <w:lang w:val="en-IN"/>
        </w:rPr>
        <w:t>The algorithm reads audio data from an input file, performs the selected conversion, and saves the converted data to an output file. The output is written in a human-readable hexadecimal format. If the output channels exceed the input channels, the algorithm replicates data to fill the extra channels. It also includes error checks to ensure proper file handling and smooth conversion.</w:t>
      </w:r>
    </w:p>
    <w:p w:rsidR="6B8E6320" w:rsidP="10966A47" w:rsidRDefault="6B8E6320" w14:paraId="0ED20751" w14:textId="602F0F25">
      <w:pPr>
        <w:pStyle w:val="Normal"/>
        <w:suppressLineNumbers w:val="0"/>
        <w:bidi w:val="0"/>
        <w:spacing w:before="0" w:beforeAutospacing="off" w:after="0" w:afterAutospacing="off" w:line="259" w:lineRule="auto"/>
        <w:ind w:left="720" w:right="0"/>
        <w:jc w:val="both"/>
        <w:rPr>
          <w:b w:val="0"/>
          <w:bCs w:val="0"/>
          <w:lang w:val="en-IN"/>
        </w:rPr>
      </w:pPr>
      <w:r w:rsidRPr="10966A47" w:rsidR="6B8E6320">
        <w:rPr>
          <w:b w:val="0"/>
          <w:bCs w:val="0"/>
          <w:lang w:val="en-IN"/>
        </w:rPr>
        <w:t xml:space="preserve"> </w:t>
      </w:r>
      <w:r>
        <w:tab/>
      </w:r>
    </w:p>
    <w:p w:rsidR="6B8E6320" w:rsidP="10966A47" w:rsidRDefault="6B8E6320" w14:paraId="4581C033" w14:textId="40358293">
      <w:pPr>
        <w:pStyle w:val="Normal"/>
        <w:suppressLineNumbers w:val="0"/>
        <w:bidi w:val="0"/>
        <w:spacing w:before="0" w:beforeAutospacing="off" w:after="0" w:afterAutospacing="off" w:line="259" w:lineRule="auto"/>
        <w:ind w:left="720" w:right="0"/>
        <w:jc w:val="both"/>
        <w:rPr>
          <w:b w:val="0"/>
          <w:bCs w:val="0"/>
          <w:lang w:val="en-IN"/>
        </w:rPr>
      </w:pPr>
      <w:r w:rsidRPr="10966A47" w:rsidR="6B8E6320">
        <w:rPr>
          <w:b w:val="0"/>
          <w:bCs w:val="0"/>
          <w:lang w:val="en-IN"/>
        </w:rPr>
        <w:t>Then I started to calculate the MIPS for my program for that I have taken the cycle</w:t>
      </w:r>
      <w:r w:rsidRPr="10966A47" w:rsidR="23082A63">
        <w:rPr>
          <w:b w:val="0"/>
          <w:bCs w:val="0"/>
          <w:lang w:val="en-IN"/>
        </w:rPr>
        <w:t xml:space="preserve">s count of the function which is implemented. </w:t>
      </w:r>
      <w:r w:rsidRPr="10966A47" w:rsidR="23082A63">
        <w:rPr>
          <w:b w:val="0"/>
          <w:bCs w:val="0"/>
          <w:lang w:val="en-IN"/>
        </w:rPr>
        <w:t xml:space="preserve">To evaluate the performance of the function, the MIPS (Million Instructions Per Second) metric was calculated using the following formula: </w:t>
      </w:r>
    </w:p>
    <w:p w:rsidR="23082A63" w:rsidP="10966A47" w:rsidRDefault="23082A63" w14:paraId="24677156" w14:textId="70B49219">
      <w:pPr>
        <w:pStyle w:val="Normal"/>
        <w:suppressLineNumbers w:val="0"/>
        <w:bidi w:val="0"/>
        <w:spacing w:before="0" w:beforeAutospacing="off" w:after="0" w:afterAutospacing="off" w:line="259" w:lineRule="auto"/>
        <w:ind w:left="720" w:right="0"/>
        <w:jc w:val="both"/>
      </w:pPr>
      <w:r w:rsidRPr="10966A47" w:rsidR="23082A63">
        <w:rPr>
          <w:b w:val="0"/>
          <w:bCs w:val="0"/>
          <w:lang w:val="en-IN"/>
        </w:rPr>
        <w:t xml:space="preserve">           </w:t>
      </w:r>
      <w:r>
        <w:tab/>
      </w:r>
      <w:r w:rsidR="23082A63">
        <w:drawing>
          <wp:inline wp14:editId="39631C52" wp14:anchorId="1C61FED1">
            <wp:extent cx="3733800" cy="800100"/>
            <wp:effectExtent l="0" t="0" r="0" b="0"/>
            <wp:docPr id="718755150" name="" title=""/>
            <wp:cNvGraphicFramePr>
              <a:graphicFrameLocks noChangeAspect="1"/>
            </wp:cNvGraphicFramePr>
            <a:graphic>
              <a:graphicData uri="http://schemas.openxmlformats.org/drawingml/2006/picture">
                <pic:pic>
                  <pic:nvPicPr>
                    <pic:cNvPr id="0" name=""/>
                    <pic:cNvPicPr/>
                  </pic:nvPicPr>
                  <pic:blipFill>
                    <a:blip r:embed="R6bab9ecd3efb412a">
                      <a:extLst>
                        <a:ext xmlns:a="http://schemas.openxmlformats.org/drawingml/2006/main" uri="{28A0092B-C50C-407E-A947-70E740481C1C}">
                          <a14:useLocalDpi val="0"/>
                        </a:ext>
                      </a:extLst>
                    </a:blip>
                    <a:stretch>
                      <a:fillRect/>
                    </a:stretch>
                  </pic:blipFill>
                  <pic:spPr>
                    <a:xfrm>
                      <a:off x="0" y="0"/>
                      <a:ext cx="3733800" cy="800100"/>
                    </a:xfrm>
                    <a:prstGeom prst="rect">
                      <a:avLst/>
                    </a:prstGeom>
                  </pic:spPr>
                </pic:pic>
              </a:graphicData>
            </a:graphic>
          </wp:inline>
        </w:drawing>
      </w:r>
    </w:p>
    <w:p w:rsidR="10966A47" w:rsidP="10966A47" w:rsidRDefault="10966A47" w14:paraId="18DF6AA1" w14:textId="4688ADDF">
      <w:pPr>
        <w:pStyle w:val="Normal"/>
        <w:suppressLineNumbers w:val="0"/>
        <w:bidi w:val="0"/>
        <w:spacing w:before="0" w:beforeAutospacing="off" w:after="0" w:afterAutospacing="off" w:line="259" w:lineRule="auto"/>
        <w:ind w:left="720" w:right="0"/>
        <w:jc w:val="both"/>
      </w:pPr>
    </w:p>
    <w:p w:rsidR="23082A63" w:rsidP="10966A47" w:rsidRDefault="23082A63" w14:paraId="55512626" w14:textId="09A6F537">
      <w:pPr>
        <w:pStyle w:val="Normal"/>
        <w:suppressLineNumbers w:val="0"/>
        <w:bidi w:val="0"/>
        <w:spacing w:before="0" w:beforeAutospacing="off" w:after="0" w:afterAutospacing="off" w:line="259" w:lineRule="auto"/>
        <w:ind w:left="720" w:right="0" w:firstLine="720"/>
        <w:jc w:val="both"/>
      </w:pPr>
      <w:r w:rsidR="23082A63">
        <w:rPr/>
        <w:t xml:space="preserve">Using the above I have calculated the MIPS. Then I </w:t>
      </w:r>
      <w:r w:rsidR="49879C63">
        <w:rPr/>
        <w:t>selected the</w:t>
      </w:r>
      <w:r w:rsidR="23082A63">
        <w:rPr/>
        <w:t xml:space="preserve"> memory </w:t>
      </w:r>
      <w:r w:rsidR="399375A3">
        <w:rPr/>
        <w:t>segment</w:t>
      </w:r>
      <w:r w:rsidR="23082A63">
        <w:rPr/>
        <w:t xml:space="preserve"> for my pro</w:t>
      </w:r>
      <w:r w:rsidR="1DE33AA1">
        <w:rPr/>
        <w:t xml:space="preserve">gram where it needs to be stored and perform the operation. For that the destination buffer is placed in the L3 memory. Then complete the document and </w:t>
      </w:r>
      <w:r w:rsidR="7F1340C4">
        <w:rPr/>
        <w:t>send it</w:t>
      </w:r>
      <w:r w:rsidR="1DE33AA1">
        <w:rPr/>
        <w:t xml:space="preserve"> for </w:t>
      </w:r>
      <w:r w:rsidR="7F530B4D">
        <w:rPr/>
        <w:t>review</w:t>
      </w:r>
      <w:r w:rsidR="1DE33AA1">
        <w:rPr/>
        <w:t>.</w:t>
      </w:r>
      <w:r w:rsidR="5279E820">
        <w:rPr/>
        <w:t xml:space="preserve"> </w:t>
      </w:r>
      <w:r>
        <w:br/>
      </w:r>
    </w:p>
    <w:p w:rsidR="10966A47" w:rsidP="10966A47" w:rsidRDefault="10966A47" w14:paraId="3F4E6AC9" w14:textId="1701291F">
      <w:pPr>
        <w:pStyle w:val="Normal"/>
        <w:suppressLineNumbers w:val="0"/>
        <w:bidi w:val="0"/>
        <w:spacing w:before="0" w:beforeAutospacing="off" w:after="0" w:afterAutospacing="off" w:line="259" w:lineRule="auto"/>
        <w:ind w:left="720" w:right="0" w:firstLine="0"/>
        <w:jc w:val="both"/>
      </w:pPr>
    </w:p>
    <w:p w:rsidR="2FC84652" w:rsidP="10966A47" w:rsidRDefault="2FC84652" w14:paraId="2FCE990F" w14:textId="32E18DCE">
      <w:pPr>
        <w:pStyle w:val="Normal"/>
        <w:ind w:left="720" w:firstLine="0"/>
        <w:jc w:val="both"/>
        <w:rPr>
          <w:b w:val="1"/>
          <w:bCs w:val="1"/>
          <w:lang w:val="en-IN"/>
        </w:rPr>
      </w:pPr>
      <w:r w:rsidRPr="10966A47" w:rsidR="2FC84652">
        <w:rPr>
          <w:b w:val="1"/>
          <w:bCs w:val="1"/>
          <w:lang w:val="en-IN"/>
        </w:rPr>
        <w:t>Day 7 (20.11.2024)</w:t>
      </w:r>
    </w:p>
    <w:p w:rsidR="10966A47" w:rsidP="10966A47" w:rsidRDefault="10966A47" w14:paraId="396795DE" w14:textId="36BCE363">
      <w:pPr>
        <w:pStyle w:val="Normal"/>
        <w:suppressLineNumbers w:val="0"/>
        <w:bidi w:val="0"/>
        <w:spacing w:before="0" w:beforeAutospacing="off" w:after="0" w:afterAutospacing="off" w:line="259" w:lineRule="auto"/>
        <w:ind w:left="720" w:right="0" w:firstLine="0"/>
        <w:jc w:val="both"/>
      </w:pPr>
    </w:p>
    <w:p w:rsidR="55AF2CCE" w:rsidP="10966A47" w:rsidRDefault="55AF2CCE" w14:paraId="0233A1AE" w14:textId="67934242">
      <w:pPr>
        <w:pStyle w:val="Normal"/>
        <w:suppressLineNumbers w:val="0"/>
        <w:bidi w:val="0"/>
        <w:spacing w:before="0" w:beforeAutospacing="off" w:after="0" w:afterAutospacing="off" w:line="259" w:lineRule="auto"/>
        <w:ind w:left="720" w:right="0" w:firstLine="0"/>
        <w:jc w:val="both"/>
      </w:pPr>
      <w:r w:rsidR="55AF2CCE">
        <w:rPr/>
        <w:t xml:space="preserve">The </w:t>
      </w:r>
      <w:r w:rsidR="55AF2CCE">
        <w:rPr/>
        <w:t>parasoft</w:t>
      </w:r>
      <w:r w:rsidR="55AF2CCE">
        <w:rPr/>
        <w:t xml:space="preserve"> static code analysis </w:t>
      </w:r>
      <w:r w:rsidR="55AF2CCE">
        <w:rPr/>
        <w:t>is</w:t>
      </w:r>
      <w:r w:rsidR="55AF2CCE">
        <w:rPr/>
        <w:t xml:space="preserve"> performed </w:t>
      </w:r>
      <w:r w:rsidR="560B190B">
        <w:rPr/>
        <w:t xml:space="preserve">today. In that I have checked the </w:t>
      </w:r>
      <w:r w:rsidR="7306079E">
        <w:rPr/>
        <w:t>tasks for the codes. In before modification of the code there are 5</w:t>
      </w:r>
      <w:r w:rsidR="086C128A">
        <w:rPr/>
        <w:t xml:space="preserve">3 tasks are reported and after that I have </w:t>
      </w:r>
      <w:r w:rsidR="086C128A">
        <w:rPr/>
        <w:t>modify</w:t>
      </w:r>
      <w:r w:rsidR="086C128A">
        <w:rPr/>
        <w:t xml:space="preserve"> base</w:t>
      </w:r>
      <w:r w:rsidR="1B7246CE">
        <w:rPr/>
        <w:t xml:space="preserve">d on the comments on the tool and again check for the reduction of tasks. This time I have reduced some tasks. Now 34 </w:t>
      </w:r>
      <w:r w:rsidR="4BCCACA0">
        <w:rPr/>
        <w:t>tasks</w:t>
      </w:r>
      <w:r w:rsidR="6F3EC769">
        <w:rPr/>
        <w:t xml:space="preserve"> only reported that are not changeable because they are file handling errors.</w:t>
      </w:r>
    </w:p>
    <w:p w:rsidR="10966A47" w:rsidP="10966A47" w:rsidRDefault="10966A47" w14:paraId="6523A3C5" w14:textId="2205B867">
      <w:pPr>
        <w:pStyle w:val="Normal"/>
        <w:suppressLineNumbers w:val="0"/>
        <w:bidi w:val="0"/>
        <w:spacing w:before="0" w:beforeAutospacing="off" w:after="0" w:afterAutospacing="off" w:line="259" w:lineRule="auto"/>
        <w:ind w:left="720" w:right="0" w:firstLine="0"/>
        <w:jc w:val="both"/>
      </w:pPr>
    </w:p>
    <w:p w:rsidR="458D4483" w:rsidP="10966A47" w:rsidRDefault="458D4483" w14:paraId="394FB837" w14:textId="70BB3455">
      <w:pPr>
        <w:pStyle w:val="Normal"/>
        <w:suppressLineNumbers w:val="0"/>
        <w:bidi w:val="0"/>
        <w:spacing w:before="0" w:beforeAutospacing="off" w:after="0" w:afterAutospacing="off" w:line="259" w:lineRule="auto"/>
        <w:ind w:left="720" w:right="0" w:firstLine="0"/>
        <w:jc w:val="both"/>
      </w:pPr>
      <w:r w:rsidR="458D4483">
        <w:rPr/>
        <w:t xml:space="preserve">Then I </w:t>
      </w:r>
      <w:r w:rsidR="487F0AAB">
        <w:rPr/>
        <w:t>edited</w:t>
      </w:r>
      <w:r w:rsidR="458D4483">
        <w:rPr/>
        <w:t xml:space="preserve"> the technical document and </w:t>
      </w:r>
      <w:r w:rsidR="0EDC5710">
        <w:rPr/>
        <w:t xml:space="preserve">also </w:t>
      </w:r>
      <w:r w:rsidR="59AC31CB">
        <w:rPr/>
        <w:t>added</w:t>
      </w:r>
      <w:r w:rsidR="0EDC5710">
        <w:rPr/>
        <w:t xml:space="preserve"> the test report and the link of the test report. The </w:t>
      </w:r>
      <w:r w:rsidR="0EDC5710">
        <w:rPr/>
        <w:t>parasoft</w:t>
      </w:r>
      <w:r w:rsidR="0EDC5710">
        <w:rPr/>
        <w:t xml:space="preserve"> report </w:t>
      </w:r>
      <w:r w:rsidR="272C9781">
        <w:rPr/>
        <w:t>is also</w:t>
      </w:r>
      <w:r w:rsidR="0EDC5710">
        <w:rPr/>
        <w:t xml:space="preserve"> attached in that technical document.</w:t>
      </w:r>
    </w:p>
    <w:sectPr w:rsidR="00071493">
      <w:headerReference w:type="default" r:id="rId10"/>
      <w:footerReference w:type="default" r:id="rId11"/>
      <w:pgSz w:w="12240" w:h="15840" w:orient="portrait"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17669A" w:rsidRDefault="0017669A" w14:paraId="370AA60A" w14:textId="77777777">
      <w:r>
        <w:separator/>
      </w:r>
    </w:p>
  </w:endnote>
  <w:endnote w:type="continuationSeparator" w:id="0">
    <w:p w:rsidR="0017669A" w:rsidRDefault="0017669A" w14:paraId="7A62390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3751"/>
      <w:gridCol w:w="3368"/>
      <w:gridCol w:w="2123"/>
    </w:tblGrid>
    <w:tr w:rsidRPr="00813338" w:rsidR="00283B38" w14:paraId="44E46B92" w14:textId="77777777">
      <w:tc>
        <w:tcPr>
          <w:tcW w:w="3780" w:type="dxa"/>
          <w:vAlign w:val="bottom"/>
        </w:tcPr>
        <w:p w:rsidRPr="008F028A" w:rsidR="00283B38" w:rsidP="004F58E5" w:rsidRDefault="008F028A" w14:paraId="1D90B8B4" w14:textId="77777777">
          <w:pPr>
            <w:pStyle w:val="Footer"/>
            <w:rPr>
              <w:rFonts w:ascii="Times New Roman" w:hAnsi="Times New Roman"/>
              <w:bCs/>
              <w:snapToGrid w:val="0"/>
              <w:color w:val="0000FF"/>
              <w:szCs w:val="24"/>
            </w:rPr>
          </w:pPr>
          <w:r>
            <w:rPr>
              <w:rFonts w:ascii="Times New Roman" w:hAnsi="Times New Roman"/>
              <w:bCs/>
              <w:snapToGrid w:val="0"/>
              <w:color w:val="0000FF"/>
              <w:szCs w:val="24"/>
            </w:rPr>
            <w:t>GT_101</w:t>
          </w:r>
          <w:r w:rsidRPr="008F028A">
            <w:rPr>
              <w:rFonts w:ascii="Times New Roman" w:hAnsi="Times New Roman"/>
              <w:bCs/>
              <w:snapToGrid w:val="0"/>
              <w:color w:val="0000FF"/>
              <w:szCs w:val="24"/>
            </w:rPr>
            <w:t>0/1.0/26.02.2010</w:t>
          </w:r>
        </w:p>
      </w:tc>
      <w:tc>
        <w:tcPr>
          <w:tcW w:w="3420" w:type="dxa"/>
          <w:vAlign w:val="bottom"/>
        </w:tcPr>
        <w:p w:rsidRPr="008F028A" w:rsidR="00283B38" w:rsidRDefault="00283B38" w14:paraId="540A8757" w14:textId="77777777">
          <w:pPr>
            <w:pStyle w:val="Footer"/>
            <w:jc w:val="center"/>
            <w:rPr>
              <w:rFonts w:ascii="Times New Roman" w:hAnsi="Times New Roman"/>
              <w:bCs/>
              <w:snapToGrid w:val="0"/>
              <w:szCs w:val="24"/>
            </w:rPr>
          </w:pPr>
          <w:r w:rsidRPr="008F028A">
            <w:rPr>
              <w:rFonts w:ascii="Times New Roman" w:hAnsi="Times New Roman"/>
              <w:bCs/>
              <w:snapToGrid w:val="0"/>
              <w:szCs w:val="24"/>
            </w:rPr>
            <w:t>Confidential</w:t>
          </w:r>
        </w:p>
      </w:tc>
      <w:tc>
        <w:tcPr>
          <w:tcW w:w="2160" w:type="dxa"/>
          <w:vAlign w:val="bottom"/>
        </w:tcPr>
        <w:p w:rsidRPr="008F028A" w:rsidR="00283B38" w:rsidRDefault="00283B38" w14:paraId="32F6E60E" w14:textId="77777777">
          <w:pPr>
            <w:pStyle w:val="Footer"/>
            <w:jc w:val="right"/>
            <w:rPr>
              <w:rFonts w:ascii="Times New Roman" w:hAnsi="Times New Roman"/>
              <w:bCs/>
              <w:snapToGrid w:val="0"/>
              <w:szCs w:val="24"/>
            </w:rPr>
          </w:pPr>
          <w:r w:rsidRPr="008F028A">
            <w:rPr>
              <w:rFonts w:ascii="Times New Roman" w:hAnsi="Times New Roman"/>
              <w:bCs/>
              <w:snapToGrid w:val="0"/>
              <w:szCs w:val="24"/>
            </w:rPr>
            <w:t xml:space="preserve">Page: </w:t>
          </w:r>
          <w:r w:rsidRPr="008F028A">
            <w:rPr>
              <w:rStyle w:val="PageNumber"/>
              <w:rFonts w:ascii="Times New Roman" w:hAnsi="Times New Roman"/>
              <w:bCs/>
              <w:szCs w:val="24"/>
            </w:rPr>
            <w:fldChar w:fldCharType="begin"/>
          </w:r>
          <w:r w:rsidRPr="008F028A">
            <w:rPr>
              <w:rStyle w:val="PageNumber"/>
              <w:rFonts w:ascii="Times New Roman" w:hAnsi="Times New Roman"/>
              <w:bCs/>
              <w:szCs w:val="24"/>
            </w:rPr>
            <w:instrText xml:space="preserve"> PAGE </w:instrText>
          </w:r>
          <w:r w:rsidRPr="008F028A">
            <w:rPr>
              <w:rStyle w:val="PageNumber"/>
              <w:rFonts w:ascii="Times New Roman" w:hAnsi="Times New Roman"/>
              <w:bCs/>
              <w:szCs w:val="24"/>
            </w:rPr>
            <w:fldChar w:fldCharType="separate"/>
          </w:r>
          <w:r w:rsidR="00607CF0">
            <w:rPr>
              <w:rStyle w:val="PageNumber"/>
              <w:rFonts w:ascii="Times New Roman" w:hAnsi="Times New Roman"/>
              <w:bCs/>
              <w:noProof/>
              <w:szCs w:val="24"/>
            </w:rPr>
            <w:t>1</w:t>
          </w:r>
          <w:r w:rsidRPr="008F028A">
            <w:rPr>
              <w:rStyle w:val="PageNumber"/>
              <w:rFonts w:ascii="Times New Roman" w:hAnsi="Times New Roman"/>
              <w:bCs/>
              <w:szCs w:val="24"/>
            </w:rPr>
            <w:fldChar w:fldCharType="end"/>
          </w:r>
          <w:r w:rsidRPr="008F028A">
            <w:rPr>
              <w:rFonts w:ascii="Times New Roman" w:hAnsi="Times New Roman"/>
              <w:bCs/>
              <w:snapToGrid w:val="0"/>
              <w:szCs w:val="24"/>
            </w:rPr>
            <w:t xml:space="preserve"> </w:t>
          </w:r>
        </w:p>
      </w:tc>
    </w:tr>
  </w:tbl>
  <w:p w:rsidRPr="00813338" w:rsidR="00283B38" w:rsidP="00813338" w:rsidRDefault="00283B38" w14:paraId="09FF9AA2" w14:textId="77777777">
    <w:pPr>
      <w:pStyle w:val="Footer"/>
      <w:jc w:val="right"/>
      <w:rPr>
        <w: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17669A" w:rsidRDefault="0017669A" w14:paraId="7634176C" w14:textId="77777777">
      <w:r>
        <w:separator/>
      </w:r>
    </w:p>
  </w:footnote>
  <w:footnote w:type="continuationSeparator" w:id="0">
    <w:p w:rsidR="0017669A" w:rsidRDefault="0017669A" w14:paraId="3525ACC9"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00283B38" w:rsidP="00B73101" w:rsidRDefault="00607CF0" w14:paraId="027E78C6" w14:textId="77777777">
    <w:pPr>
      <w:pStyle w:val="Header"/>
    </w:pPr>
    <w:r>
      <w:rPr>
        <w:noProof/>
      </w:rPr>
      <w:drawing>
        <wp:inline distT="0" distB="0" distL="0" distR="0" wp14:anchorId="39D12706" wp14:editId="27D2E015">
          <wp:extent cx="1431290" cy="461010"/>
          <wp:effectExtent l="0" t="0" r="0" b="0"/>
          <wp:docPr id="1" name="Picture 1" descr="ji_logo_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i_logo_fina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31290" cy="461010"/>
                  </a:xfrm>
                  <a:prstGeom prst="rect">
                    <a:avLst/>
                  </a:prstGeom>
                  <a:noFill/>
                  <a:ln>
                    <a:noFill/>
                  </a:ln>
                </pic:spPr>
              </pic:pic>
            </a:graphicData>
          </a:graphic>
        </wp:inline>
      </w:drawing>
    </w:r>
    <w:r w:rsidR="00B73101">
      <w:t xml:space="preserve">                                                                                                   </w:t>
    </w:r>
  </w:p>
</w:hdr>
</file>

<file path=word/intelligence2.xml><?xml version="1.0" encoding="utf-8"?>
<int2:intelligence xmlns:int2="http://schemas.microsoft.com/office/intelligence/2020/intelligence">
  <int2:observations>
    <int2:textHash int2:hashCode="O5dT357NUyoW+C" int2:id="h5u4CzjU">
      <int2:state int2:type="AugLoop_Text_Critique" int2:value="Rejected"/>
    </int2:textHash>
    <int2:textHash int2:hashCode="6UisGCwdNknWb9" int2:id="1LSVrf4x">
      <int2:state int2:type="AugLoop_Text_Critique" int2:value="Rejected"/>
    </int2:textHash>
    <int2:textHash int2:hashCode="bmOCLK4uXLGlzC" int2:id="32xzgWSt">
      <int2:state int2:type="AugLoop_Text_Critique" int2:value="Rejected"/>
    </int2:textHash>
    <int2:textHash int2:hashCode="TlutRXxr5wBFxh" int2:id="Ojzmhd3B">
      <int2:state int2:type="AugLoop_Text_Critique" int2:value="Rejected"/>
    </int2:textHash>
    <int2:textHash int2:hashCode="5dvwvXDzM148RP" int2:id="WCk7H58h">
      <int2:state int2:type="AugLoop_Text_Critique" int2:value="Rejected"/>
    </int2:textHash>
    <int2:textHash int2:hashCode="ICsb79/fnUVLrG" int2:id="OhX91ZpF">
      <int2:state int2:type="AugLoop_Text_Critique"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35">
    <w:nsid w:val="11c0116e"/>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34">
    <w:nsid w:val="1c57aa05"/>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33">
    <w:nsid w:val="658585d5"/>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32">
    <w:nsid w:val="6f20f451"/>
    <w:multiLevelType xmlns:w="http://schemas.openxmlformats.org/wordprocessingml/2006/main" w:val="hybridMultilevel"/>
    <w:lvl xmlns:w="http://schemas.openxmlformats.org/wordprocessingml/2006/main" w:ilvl="0">
      <w:start w:val="1"/>
      <w:numFmt w:val="bullet"/>
      <w:lvlText w:val=""/>
      <w:lvlJc w:val="left"/>
      <w:pPr>
        <w:ind w:left="2160" w:hanging="360"/>
      </w:pPr>
      <w:rPr>
        <w:rFonts w:hint="default" w:ascii="Symbol" w:hAnsi="Symbol"/>
      </w:rPr>
    </w:lvl>
    <w:lvl xmlns:w="http://schemas.openxmlformats.org/wordprocessingml/2006/main" w:ilvl="1">
      <w:start w:val="1"/>
      <w:numFmt w:val="bullet"/>
      <w:lvlText w:val="o"/>
      <w:lvlJc w:val="left"/>
      <w:pPr>
        <w:ind w:left="2880" w:hanging="360"/>
      </w:pPr>
      <w:rPr>
        <w:rFonts w:hint="default" w:ascii="Courier New" w:hAnsi="Courier New"/>
      </w:rPr>
    </w:lvl>
    <w:lvl xmlns:w="http://schemas.openxmlformats.org/wordprocessingml/2006/main" w:ilvl="2">
      <w:start w:val="1"/>
      <w:numFmt w:val="bullet"/>
      <w:lvlText w:val=""/>
      <w:lvlJc w:val="left"/>
      <w:pPr>
        <w:ind w:left="3600" w:hanging="360"/>
      </w:pPr>
      <w:rPr>
        <w:rFonts w:hint="default" w:ascii="Wingdings" w:hAnsi="Wingdings"/>
      </w:rPr>
    </w:lvl>
    <w:lvl xmlns:w="http://schemas.openxmlformats.org/wordprocessingml/2006/main" w:ilvl="3">
      <w:start w:val="1"/>
      <w:numFmt w:val="bullet"/>
      <w:lvlText w:val=""/>
      <w:lvlJc w:val="left"/>
      <w:pPr>
        <w:ind w:left="4320" w:hanging="360"/>
      </w:pPr>
      <w:rPr>
        <w:rFonts w:hint="default" w:ascii="Symbol" w:hAnsi="Symbol"/>
      </w:rPr>
    </w:lvl>
    <w:lvl xmlns:w="http://schemas.openxmlformats.org/wordprocessingml/2006/main" w:ilvl="4">
      <w:start w:val="1"/>
      <w:numFmt w:val="bullet"/>
      <w:lvlText w:val="o"/>
      <w:lvlJc w:val="left"/>
      <w:pPr>
        <w:ind w:left="5040" w:hanging="360"/>
      </w:pPr>
      <w:rPr>
        <w:rFonts w:hint="default" w:ascii="Courier New" w:hAnsi="Courier New"/>
      </w:rPr>
    </w:lvl>
    <w:lvl xmlns:w="http://schemas.openxmlformats.org/wordprocessingml/2006/main" w:ilvl="5">
      <w:start w:val="1"/>
      <w:numFmt w:val="bullet"/>
      <w:lvlText w:val=""/>
      <w:lvlJc w:val="left"/>
      <w:pPr>
        <w:ind w:left="5760" w:hanging="360"/>
      </w:pPr>
      <w:rPr>
        <w:rFonts w:hint="default" w:ascii="Wingdings" w:hAnsi="Wingdings"/>
      </w:rPr>
    </w:lvl>
    <w:lvl xmlns:w="http://schemas.openxmlformats.org/wordprocessingml/2006/main" w:ilvl="6">
      <w:start w:val="1"/>
      <w:numFmt w:val="bullet"/>
      <w:lvlText w:val=""/>
      <w:lvlJc w:val="left"/>
      <w:pPr>
        <w:ind w:left="6480" w:hanging="360"/>
      </w:pPr>
      <w:rPr>
        <w:rFonts w:hint="default" w:ascii="Symbol" w:hAnsi="Symbol"/>
      </w:rPr>
    </w:lvl>
    <w:lvl xmlns:w="http://schemas.openxmlformats.org/wordprocessingml/2006/main" w:ilvl="7">
      <w:start w:val="1"/>
      <w:numFmt w:val="bullet"/>
      <w:lvlText w:val="o"/>
      <w:lvlJc w:val="left"/>
      <w:pPr>
        <w:ind w:left="7200" w:hanging="360"/>
      </w:pPr>
      <w:rPr>
        <w:rFonts w:hint="default" w:ascii="Courier New" w:hAnsi="Courier New"/>
      </w:rPr>
    </w:lvl>
    <w:lvl xmlns:w="http://schemas.openxmlformats.org/wordprocessingml/2006/main" w:ilvl="8">
      <w:start w:val="1"/>
      <w:numFmt w:val="bullet"/>
      <w:lvlText w:val=""/>
      <w:lvlJc w:val="left"/>
      <w:pPr>
        <w:ind w:left="7920" w:hanging="360"/>
      </w:pPr>
      <w:rPr>
        <w:rFonts w:hint="default" w:ascii="Wingdings" w:hAnsi="Wingdings"/>
      </w:rPr>
    </w:lvl>
  </w:abstractNum>
  <w:abstractNum xmlns:w="http://schemas.openxmlformats.org/wordprocessingml/2006/main" w:abstractNumId="31">
    <w:nsid w:val="52ac67da"/>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0">
    <w:nsid w:val="15df4345"/>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29">
    <w:nsid w:val="6044d300"/>
    <w:multiLevelType xmlns:w="http://schemas.openxmlformats.org/wordprocessingml/2006/main" w:val="hybridMultilevel"/>
    <w:lvl xmlns:w="http://schemas.openxmlformats.org/wordprocessingml/2006/main" w:ilvl="0">
      <w:start w:val="1"/>
      <w:numFmt w:val="bullet"/>
      <w:lvlText w:val="o"/>
      <w:lvlJc w:val="left"/>
      <w:pPr>
        <w:ind w:left="1800" w:hanging="360"/>
      </w:pPr>
      <w:rPr>
        <w:rFonts w:hint="default" w:ascii="Courier New" w:hAnsi="Courier New"/>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28">
    <w:nsid w:val="5bd14eaa"/>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27">
    <w:nsid w:val="5e45a89d"/>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26">
    <w:nsid w:val="7bf30135"/>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25">
    <w:nsid w:val="482145af"/>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24">
    <w:nsid w:val="33078f1e"/>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23">
    <w:nsid w:val="2edf493e"/>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22">
    <w:nsid w:val="121138a5"/>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21">
    <w:nsid w:val="53292150"/>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20">
    <w:nsid w:val="2c1d19db"/>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19">
    <w:nsid w:val="bbf77dc"/>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18">
    <w:nsid w:val="146e2e4c"/>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17">
    <w:nsid w:val="1170a0e6"/>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16">
    <w:nsid w:val="4b6fe226"/>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15">
    <w:nsid w:val="77ccd383"/>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w:abstractNumId="0" w15:restartNumberingAfterBreak="0">
    <w:nsid w:val="07627606"/>
    <w:multiLevelType w:val="multilevel"/>
    <w:tmpl w:val="E174B280"/>
    <w:lvl w:ilvl="0">
      <w:start w:val="1"/>
      <w:numFmt w:val="decimal"/>
      <w:lvlText w:val="%1"/>
      <w:lvlJc w:val="left"/>
      <w:pPr>
        <w:tabs>
          <w:tab w:val="num" w:pos="418"/>
        </w:tabs>
        <w:ind w:left="418" w:hanging="432"/>
      </w:pPr>
      <w:rPr>
        <w:rFonts w:hint="default" w:ascii="Times New Roman" w:hAnsi="Times New Roman"/>
        <w:b/>
        <w:i w:val="0"/>
        <w:sz w:val="28"/>
      </w:rPr>
    </w:lvl>
    <w:lvl w:ilvl="1">
      <w:start w:val="1"/>
      <w:numFmt w:val="decimal"/>
      <w:pStyle w:val="StyleHeading211ptNotAllcaps"/>
      <w:lvlText w:val="%1.%2"/>
      <w:lvlJc w:val="left"/>
      <w:pPr>
        <w:tabs>
          <w:tab w:val="num" w:pos="756"/>
        </w:tabs>
        <w:ind w:left="756" w:hanging="576"/>
      </w:pPr>
      <w:rPr>
        <w:rFonts w:hint="default" w:ascii="Times New Roman" w:hAnsi="Times New Roman"/>
        <w:b/>
        <w:i w:val="0"/>
        <w:sz w:val="24"/>
      </w:rPr>
    </w:lvl>
    <w:lvl w:ilvl="2">
      <w:start w:val="1"/>
      <w:numFmt w:val="decimal"/>
      <w:lvlText w:val="%1.%2.%3"/>
      <w:lvlJc w:val="left"/>
      <w:pPr>
        <w:tabs>
          <w:tab w:val="num" w:pos="1080"/>
        </w:tabs>
        <w:ind w:left="1080" w:hanging="720"/>
      </w:pPr>
      <w:rPr>
        <w:rFonts w:hint="default" w:ascii="Times New Roman" w:hAnsi="Times New Roman"/>
        <w:b/>
        <w:i w:val="0"/>
        <w:sz w:val="22"/>
      </w:rPr>
    </w:lvl>
    <w:lvl w:ilvl="3">
      <w:start w:val="1"/>
      <w:numFmt w:val="decimal"/>
      <w:lvlText w:val="%1.%2.%3.%4"/>
      <w:lvlJc w:val="left"/>
      <w:pPr>
        <w:tabs>
          <w:tab w:val="num" w:pos="850"/>
        </w:tabs>
        <w:ind w:left="850" w:hanging="864"/>
      </w:pPr>
      <w:rPr>
        <w:rFonts w:hint="default" w:ascii="Times New Roman" w:hAnsi="Times New Roman"/>
        <w:b/>
        <w:i w:val="0"/>
        <w:sz w:val="20"/>
      </w:rPr>
    </w:lvl>
    <w:lvl w:ilvl="4">
      <w:start w:val="1"/>
      <w:numFmt w:val="decimal"/>
      <w:lvlText w:val="%1.%2.%3.%4.%5"/>
      <w:lvlJc w:val="left"/>
      <w:pPr>
        <w:tabs>
          <w:tab w:val="num" w:pos="994"/>
        </w:tabs>
        <w:ind w:left="994" w:hanging="1008"/>
      </w:pPr>
      <w:rPr>
        <w:rFonts w:hint="default" w:ascii="Times New Roman" w:hAnsi="Times New Roman"/>
        <w:b/>
        <w:i w:val="0"/>
        <w:sz w:val="18"/>
      </w:rPr>
    </w:lvl>
    <w:lvl w:ilvl="5">
      <w:start w:val="1"/>
      <w:numFmt w:val="decimal"/>
      <w:lvlText w:val="%1.%2.%3.%4.%5.%6"/>
      <w:lvlJc w:val="left"/>
      <w:pPr>
        <w:tabs>
          <w:tab w:val="num" w:pos="1138"/>
        </w:tabs>
        <w:ind w:left="1138" w:hanging="1152"/>
      </w:pPr>
      <w:rPr>
        <w:rFonts w:hint="default"/>
      </w:rPr>
    </w:lvl>
    <w:lvl w:ilvl="6">
      <w:start w:val="1"/>
      <w:numFmt w:val="decimal"/>
      <w:lvlText w:val="%1.%2.%3.%4.%5.%6.%7"/>
      <w:lvlJc w:val="left"/>
      <w:pPr>
        <w:tabs>
          <w:tab w:val="num" w:pos="1282"/>
        </w:tabs>
        <w:ind w:left="1282" w:hanging="1296"/>
      </w:pPr>
      <w:rPr>
        <w:rFonts w:hint="default"/>
      </w:rPr>
    </w:lvl>
    <w:lvl w:ilvl="7">
      <w:start w:val="1"/>
      <w:numFmt w:val="decimal"/>
      <w:lvlText w:val="%1.%2.%3.%4.%5.%6.%7.%8"/>
      <w:lvlJc w:val="left"/>
      <w:pPr>
        <w:tabs>
          <w:tab w:val="num" w:pos="1426"/>
        </w:tabs>
        <w:ind w:left="1426" w:hanging="1440"/>
      </w:pPr>
      <w:rPr>
        <w:rFonts w:hint="default"/>
      </w:rPr>
    </w:lvl>
    <w:lvl w:ilvl="8">
      <w:start w:val="1"/>
      <w:numFmt w:val="decimal"/>
      <w:lvlText w:val="%1.%2.%3.%4.%5.%6.%7.%8.%9"/>
      <w:lvlJc w:val="left"/>
      <w:pPr>
        <w:tabs>
          <w:tab w:val="num" w:pos="1570"/>
        </w:tabs>
        <w:ind w:left="1570" w:hanging="1584"/>
      </w:pPr>
      <w:rPr>
        <w:rFonts w:hint="default"/>
      </w:rPr>
    </w:lvl>
  </w:abstractNum>
  <w:abstractNum w:abstractNumId="1" w15:restartNumberingAfterBreak="0">
    <w:nsid w:val="12587763"/>
    <w:multiLevelType w:val="multilevel"/>
    <w:tmpl w:val="EF900444"/>
    <w:lvl w:ilvl="0">
      <w:start w:val="1"/>
      <w:numFmt w:val="decimal"/>
      <w:lvlText w:val="%1"/>
      <w:lvlJc w:val="left"/>
      <w:pPr>
        <w:tabs>
          <w:tab w:val="num" w:pos="432"/>
        </w:tabs>
        <w:ind w:left="432" w:hanging="432"/>
      </w:pPr>
      <w:rPr>
        <w:rFonts w:hint="default" w:ascii="Times New Roman" w:hAnsi="Times New Roman"/>
        <w:b/>
        <w:i w:val="0"/>
        <w:sz w:val="28"/>
      </w:rPr>
    </w:lvl>
    <w:lvl w:ilvl="1">
      <w:start w:val="1"/>
      <w:numFmt w:val="decimal"/>
      <w:lvlText w:val="%1.%2"/>
      <w:lvlJc w:val="left"/>
      <w:pPr>
        <w:tabs>
          <w:tab w:val="num" w:pos="770"/>
        </w:tabs>
        <w:ind w:left="770" w:hanging="576"/>
      </w:pPr>
      <w:rPr>
        <w:rFonts w:hint="default" w:ascii="Times New Roman" w:hAnsi="Times New Roman"/>
        <w:b/>
        <w:i w:val="0"/>
        <w:sz w:val="24"/>
      </w:rPr>
    </w:lvl>
    <w:lvl w:ilvl="2">
      <w:start w:val="1"/>
      <w:numFmt w:val="decimal"/>
      <w:lvlText w:val="%1.%2.%3"/>
      <w:lvlJc w:val="left"/>
      <w:pPr>
        <w:tabs>
          <w:tab w:val="num" w:pos="1094"/>
        </w:tabs>
        <w:ind w:left="1094" w:hanging="720"/>
      </w:pPr>
      <w:rPr>
        <w:rFonts w:hint="default" w:ascii="Times New Roman" w:hAnsi="Times New Roman"/>
        <w:b/>
        <w:i w:val="0"/>
        <w:sz w:val="22"/>
      </w:rPr>
    </w:lvl>
    <w:lvl w:ilvl="3">
      <w:start w:val="1"/>
      <w:numFmt w:val="decimal"/>
      <w:lvlText w:val="%1.%2.%3.%4"/>
      <w:lvlJc w:val="left"/>
      <w:pPr>
        <w:tabs>
          <w:tab w:val="num" w:pos="864"/>
        </w:tabs>
        <w:ind w:left="864" w:hanging="864"/>
      </w:pPr>
      <w:rPr>
        <w:rFonts w:hint="default" w:ascii="Times New Roman" w:hAnsi="Times New Roman"/>
        <w:b/>
        <w:i w:val="0"/>
        <w:sz w:val="20"/>
      </w:rPr>
    </w:lvl>
    <w:lvl w:ilvl="4">
      <w:start w:val="1"/>
      <w:numFmt w:val="decimal"/>
      <w:lvlText w:val="%1.%2.%3.%4.%5"/>
      <w:lvlJc w:val="left"/>
      <w:pPr>
        <w:tabs>
          <w:tab w:val="num" w:pos="1008"/>
        </w:tabs>
        <w:ind w:left="1008" w:hanging="1008"/>
      </w:pPr>
      <w:rPr>
        <w:rFonts w:hint="default" w:ascii="Times New Roman" w:hAnsi="Times New Roman"/>
        <w:b/>
        <w:i w:val="0"/>
        <w:sz w:val="18"/>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14390AA3"/>
    <w:multiLevelType w:val="hybridMultilevel"/>
    <w:tmpl w:val="8C400218"/>
    <w:lvl w:ilvl="0" w:tplc="D12653DE">
      <w:start w:val="1"/>
      <w:numFmt w:val="bullet"/>
      <w:lvlText w:val="•"/>
      <w:lvlJc w:val="left"/>
      <w:pPr>
        <w:tabs>
          <w:tab w:val="num" w:pos="720"/>
        </w:tabs>
        <w:ind w:left="720" w:hanging="360"/>
      </w:pPr>
      <w:rPr>
        <w:rFonts w:hint="default" w:ascii="Arial" w:hAnsi="Arial"/>
      </w:rPr>
    </w:lvl>
    <w:lvl w:ilvl="1" w:tplc="BDEA332C" w:tentative="1">
      <w:start w:val="1"/>
      <w:numFmt w:val="bullet"/>
      <w:lvlText w:val="•"/>
      <w:lvlJc w:val="left"/>
      <w:pPr>
        <w:tabs>
          <w:tab w:val="num" w:pos="1440"/>
        </w:tabs>
        <w:ind w:left="1440" w:hanging="360"/>
      </w:pPr>
      <w:rPr>
        <w:rFonts w:hint="default" w:ascii="Arial" w:hAnsi="Arial"/>
      </w:rPr>
    </w:lvl>
    <w:lvl w:ilvl="2" w:tplc="73169EF2" w:tentative="1">
      <w:start w:val="1"/>
      <w:numFmt w:val="bullet"/>
      <w:lvlText w:val="•"/>
      <w:lvlJc w:val="left"/>
      <w:pPr>
        <w:tabs>
          <w:tab w:val="num" w:pos="2160"/>
        </w:tabs>
        <w:ind w:left="2160" w:hanging="360"/>
      </w:pPr>
      <w:rPr>
        <w:rFonts w:hint="default" w:ascii="Arial" w:hAnsi="Arial"/>
      </w:rPr>
    </w:lvl>
    <w:lvl w:ilvl="3" w:tplc="3522BE4A" w:tentative="1">
      <w:start w:val="1"/>
      <w:numFmt w:val="bullet"/>
      <w:lvlText w:val="•"/>
      <w:lvlJc w:val="left"/>
      <w:pPr>
        <w:tabs>
          <w:tab w:val="num" w:pos="2880"/>
        </w:tabs>
        <w:ind w:left="2880" w:hanging="360"/>
      </w:pPr>
      <w:rPr>
        <w:rFonts w:hint="default" w:ascii="Arial" w:hAnsi="Arial"/>
      </w:rPr>
    </w:lvl>
    <w:lvl w:ilvl="4" w:tplc="9370D4B6" w:tentative="1">
      <w:start w:val="1"/>
      <w:numFmt w:val="bullet"/>
      <w:lvlText w:val="•"/>
      <w:lvlJc w:val="left"/>
      <w:pPr>
        <w:tabs>
          <w:tab w:val="num" w:pos="3600"/>
        </w:tabs>
        <w:ind w:left="3600" w:hanging="360"/>
      </w:pPr>
      <w:rPr>
        <w:rFonts w:hint="default" w:ascii="Arial" w:hAnsi="Arial"/>
      </w:rPr>
    </w:lvl>
    <w:lvl w:ilvl="5" w:tplc="EC16CE4C" w:tentative="1">
      <w:start w:val="1"/>
      <w:numFmt w:val="bullet"/>
      <w:lvlText w:val="•"/>
      <w:lvlJc w:val="left"/>
      <w:pPr>
        <w:tabs>
          <w:tab w:val="num" w:pos="4320"/>
        </w:tabs>
        <w:ind w:left="4320" w:hanging="360"/>
      </w:pPr>
      <w:rPr>
        <w:rFonts w:hint="default" w:ascii="Arial" w:hAnsi="Arial"/>
      </w:rPr>
    </w:lvl>
    <w:lvl w:ilvl="6" w:tplc="C060CC38" w:tentative="1">
      <w:start w:val="1"/>
      <w:numFmt w:val="bullet"/>
      <w:lvlText w:val="•"/>
      <w:lvlJc w:val="left"/>
      <w:pPr>
        <w:tabs>
          <w:tab w:val="num" w:pos="5040"/>
        </w:tabs>
        <w:ind w:left="5040" w:hanging="360"/>
      </w:pPr>
      <w:rPr>
        <w:rFonts w:hint="default" w:ascii="Arial" w:hAnsi="Arial"/>
      </w:rPr>
    </w:lvl>
    <w:lvl w:ilvl="7" w:tplc="0C461B0E" w:tentative="1">
      <w:start w:val="1"/>
      <w:numFmt w:val="bullet"/>
      <w:lvlText w:val="•"/>
      <w:lvlJc w:val="left"/>
      <w:pPr>
        <w:tabs>
          <w:tab w:val="num" w:pos="5760"/>
        </w:tabs>
        <w:ind w:left="5760" w:hanging="360"/>
      </w:pPr>
      <w:rPr>
        <w:rFonts w:hint="default" w:ascii="Arial" w:hAnsi="Arial"/>
      </w:rPr>
    </w:lvl>
    <w:lvl w:ilvl="8" w:tplc="36AA7B70" w:tentative="1">
      <w:start w:val="1"/>
      <w:numFmt w:val="bullet"/>
      <w:lvlText w:val="•"/>
      <w:lvlJc w:val="left"/>
      <w:pPr>
        <w:tabs>
          <w:tab w:val="num" w:pos="6480"/>
        </w:tabs>
        <w:ind w:left="6480" w:hanging="360"/>
      </w:pPr>
      <w:rPr>
        <w:rFonts w:hint="default" w:ascii="Arial" w:hAnsi="Arial"/>
      </w:rPr>
    </w:lvl>
  </w:abstractNum>
  <w:abstractNum w:abstractNumId="3" w15:restartNumberingAfterBreak="0">
    <w:nsid w:val="148327EA"/>
    <w:multiLevelType w:val="hybridMultilevel"/>
    <w:tmpl w:val="F8A21D7A"/>
    <w:lvl w:ilvl="0" w:tplc="75E06F8A">
      <w:start w:val="1"/>
      <w:numFmt w:val="bullet"/>
      <w:lvlText w:val=""/>
      <w:lvlJc w:val="left"/>
      <w:pPr>
        <w:tabs>
          <w:tab w:val="num" w:pos="1080"/>
        </w:tabs>
        <w:ind w:left="1080" w:hanging="360"/>
      </w:pPr>
      <w:rPr>
        <w:rFonts w:hint="default" w:ascii="Symbol" w:hAnsi="Symbol"/>
        <w:sz w:val="16"/>
      </w:rPr>
    </w:lvl>
    <w:lvl w:ilvl="1" w:tplc="04090003" w:tentative="1">
      <w:start w:val="1"/>
      <w:numFmt w:val="bullet"/>
      <w:lvlText w:val="o"/>
      <w:lvlJc w:val="left"/>
      <w:pPr>
        <w:tabs>
          <w:tab w:val="num" w:pos="1800"/>
        </w:tabs>
        <w:ind w:left="1800" w:hanging="360"/>
      </w:pPr>
      <w:rPr>
        <w:rFonts w:hint="default" w:ascii="Courier New" w:hAnsi="Courier New"/>
      </w:rPr>
    </w:lvl>
    <w:lvl w:ilvl="2" w:tplc="04090005" w:tentative="1">
      <w:start w:val="1"/>
      <w:numFmt w:val="bullet"/>
      <w:lvlText w:val=""/>
      <w:lvlJc w:val="left"/>
      <w:pPr>
        <w:tabs>
          <w:tab w:val="num" w:pos="2520"/>
        </w:tabs>
        <w:ind w:left="2520" w:hanging="360"/>
      </w:pPr>
      <w:rPr>
        <w:rFonts w:hint="default" w:ascii="Wingdings" w:hAnsi="Wingdings"/>
      </w:rPr>
    </w:lvl>
    <w:lvl w:ilvl="3" w:tplc="04090001" w:tentative="1">
      <w:start w:val="1"/>
      <w:numFmt w:val="bullet"/>
      <w:lvlText w:val=""/>
      <w:lvlJc w:val="left"/>
      <w:pPr>
        <w:tabs>
          <w:tab w:val="num" w:pos="3240"/>
        </w:tabs>
        <w:ind w:left="3240" w:hanging="360"/>
      </w:pPr>
      <w:rPr>
        <w:rFonts w:hint="default" w:ascii="Symbol" w:hAnsi="Symbol"/>
      </w:rPr>
    </w:lvl>
    <w:lvl w:ilvl="4" w:tplc="04090003" w:tentative="1">
      <w:start w:val="1"/>
      <w:numFmt w:val="bullet"/>
      <w:lvlText w:val="o"/>
      <w:lvlJc w:val="left"/>
      <w:pPr>
        <w:tabs>
          <w:tab w:val="num" w:pos="3960"/>
        </w:tabs>
        <w:ind w:left="3960" w:hanging="360"/>
      </w:pPr>
      <w:rPr>
        <w:rFonts w:hint="default" w:ascii="Courier New" w:hAnsi="Courier New"/>
      </w:rPr>
    </w:lvl>
    <w:lvl w:ilvl="5" w:tplc="04090005" w:tentative="1">
      <w:start w:val="1"/>
      <w:numFmt w:val="bullet"/>
      <w:lvlText w:val=""/>
      <w:lvlJc w:val="left"/>
      <w:pPr>
        <w:tabs>
          <w:tab w:val="num" w:pos="4680"/>
        </w:tabs>
        <w:ind w:left="4680" w:hanging="360"/>
      </w:pPr>
      <w:rPr>
        <w:rFonts w:hint="default" w:ascii="Wingdings" w:hAnsi="Wingdings"/>
      </w:rPr>
    </w:lvl>
    <w:lvl w:ilvl="6" w:tplc="04090001" w:tentative="1">
      <w:start w:val="1"/>
      <w:numFmt w:val="bullet"/>
      <w:lvlText w:val=""/>
      <w:lvlJc w:val="left"/>
      <w:pPr>
        <w:tabs>
          <w:tab w:val="num" w:pos="5400"/>
        </w:tabs>
        <w:ind w:left="5400" w:hanging="360"/>
      </w:pPr>
      <w:rPr>
        <w:rFonts w:hint="default" w:ascii="Symbol" w:hAnsi="Symbol"/>
      </w:rPr>
    </w:lvl>
    <w:lvl w:ilvl="7" w:tplc="04090003" w:tentative="1">
      <w:start w:val="1"/>
      <w:numFmt w:val="bullet"/>
      <w:lvlText w:val="o"/>
      <w:lvlJc w:val="left"/>
      <w:pPr>
        <w:tabs>
          <w:tab w:val="num" w:pos="6120"/>
        </w:tabs>
        <w:ind w:left="6120" w:hanging="360"/>
      </w:pPr>
      <w:rPr>
        <w:rFonts w:hint="default" w:ascii="Courier New" w:hAnsi="Courier New"/>
      </w:rPr>
    </w:lvl>
    <w:lvl w:ilvl="8" w:tplc="04090005" w:tentative="1">
      <w:start w:val="1"/>
      <w:numFmt w:val="bullet"/>
      <w:lvlText w:val=""/>
      <w:lvlJc w:val="left"/>
      <w:pPr>
        <w:tabs>
          <w:tab w:val="num" w:pos="6840"/>
        </w:tabs>
        <w:ind w:left="6840" w:hanging="360"/>
      </w:pPr>
      <w:rPr>
        <w:rFonts w:hint="default" w:ascii="Wingdings" w:hAnsi="Wingdings"/>
      </w:rPr>
    </w:lvl>
  </w:abstractNum>
  <w:abstractNum w:abstractNumId="4" w15:restartNumberingAfterBreak="0">
    <w:nsid w:val="20E3503F"/>
    <w:multiLevelType w:val="hybridMultilevel"/>
    <w:tmpl w:val="C1020BC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D6124A7"/>
    <w:multiLevelType w:val="multilevel"/>
    <w:tmpl w:val="A1C227EE"/>
    <w:lvl w:ilvl="0">
      <w:start w:val="1"/>
      <w:numFmt w:val="decimal"/>
      <w:lvlText w:val="%1"/>
      <w:lvlJc w:val="left"/>
      <w:pPr>
        <w:tabs>
          <w:tab w:val="num" w:pos="994"/>
        </w:tabs>
        <w:ind w:left="994" w:hanging="432"/>
      </w:pPr>
      <w:rPr>
        <w:rFonts w:hint="default" w:ascii="Times New Roman" w:hAnsi="Times New Roman"/>
        <w:b/>
        <w:i w:val="0"/>
        <w:sz w:val="28"/>
      </w:rPr>
    </w:lvl>
    <w:lvl w:ilvl="1">
      <w:start w:val="1"/>
      <w:numFmt w:val="decimal"/>
      <w:lvlText w:val="%1.%2"/>
      <w:lvlJc w:val="left"/>
      <w:pPr>
        <w:tabs>
          <w:tab w:val="num" w:pos="1332"/>
        </w:tabs>
        <w:ind w:left="1332" w:hanging="576"/>
      </w:pPr>
      <w:rPr>
        <w:rFonts w:hint="default" w:ascii="Times New Roman" w:hAnsi="Times New Roman"/>
        <w:b/>
        <w:i w:val="0"/>
        <w:sz w:val="24"/>
      </w:rPr>
    </w:lvl>
    <w:lvl w:ilvl="2">
      <w:start w:val="1"/>
      <w:numFmt w:val="decimal"/>
      <w:lvlText w:val="%1.%2.%3"/>
      <w:lvlJc w:val="left"/>
      <w:pPr>
        <w:tabs>
          <w:tab w:val="num" w:pos="1656"/>
        </w:tabs>
        <w:ind w:left="1656" w:hanging="720"/>
      </w:pPr>
      <w:rPr>
        <w:rFonts w:hint="default" w:ascii="Times New Roman" w:hAnsi="Times New Roman"/>
        <w:b/>
        <w:i w:val="0"/>
        <w:sz w:val="22"/>
      </w:rPr>
    </w:lvl>
    <w:lvl w:ilvl="3">
      <w:start w:val="1"/>
      <w:numFmt w:val="decimal"/>
      <w:lvlText w:val="%1.%2.%3.%4"/>
      <w:lvlJc w:val="left"/>
      <w:pPr>
        <w:tabs>
          <w:tab w:val="num" w:pos="1426"/>
        </w:tabs>
        <w:ind w:left="1426" w:hanging="864"/>
      </w:pPr>
      <w:rPr>
        <w:rFonts w:hint="default" w:ascii="Times New Roman" w:hAnsi="Times New Roman"/>
        <w:b/>
        <w:i w:val="0"/>
        <w:sz w:val="20"/>
      </w:rPr>
    </w:lvl>
    <w:lvl w:ilvl="4">
      <w:start w:val="1"/>
      <w:numFmt w:val="decimal"/>
      <w:lvlText w:val="%1.%2.%3.%4.%5"/>
      <w:lvlJc w:val="left"/>
      <w:pPr>
        <w:tabs>
          <w:tab w:val="num" w:pos="1570"/>
        </w:tabs>
        <w:ind w:left="1570" w:hanging="1008"/>
      </w:pPr>
      <w:rPr>
        <w:rFonts w:hint="default" w:ascii="Times New Roman" w:hAnsi="Times New Roman"/>
        <w:b/>
        <w:i w:val="0"/>
        <w:sz w:val="18"/>
      </w:rPr>
    </w:lvl>
    <w:lvl w:ilvl="5">
      <w:start w:val="1"/>
      <w:numFmt w:val="decimal"/>
      <w:lvlText w:val="%1.%2.%3.%4.%5.%6"/>
      <w:lvlJc w:val="left"/>
      <w:pPr>
        <w:tabs>
          <w:tab w:val="num" w:pos="1714"/>
        </w:tabs>
        <w:ind w:left="1714" w:hanging="1152"/>
      </w:pPr>
      <w:rPr>
        <w:rFonts w:hint="default"/>
      </w:rPr>
    </w:lvl>
    <w:lvl w:ilvl="6">
      <w:start w:val="1"/>
      <w:numFmt w:val="decimal"/>
      <w:lvlText w:val="%1.%2.%3.%4.%5.%6.%7"/>
      <w:lvlJc w:val="left"/>
      <w:pPr>
        <w:tabs>
          <w:tab w:val="num" w:pos="1858"/>
        </w:tabs>
        <w:ind w:left="1858" w:hanging="1296"/>
      </w:pPr>
      <w:rPr>
        <w:rFonts w:hint="default"/>
      </w:rPr>
    </w:lvl>
    <w:lvl w:ilvl="7">
      <w:start w:val="1"/>
      <w:numFmt w:val="decimal"/>
      <w:lvlText w:val="%1.%2.%3.%4.%5.%6.%7.%8"/>
      <w:lvlJc w:val="left"/>
      <w:pPr>
        <w:tabs>
          <w:tab w:val="num" w:pos="2002"/>
        </w:tabs>
        <w:ind w:left="2002" w:hanging="1440"/>
      </w:pPr>
      <w:rPr>
        <w:rFonts w:hint="default"/>
      </w:rPr>
    </w:lvl>
    <w:lvl w:ilvl="8">
      <w:start w:val="1"/>
      <w:numFmt w:val="decimal"/>
      <w:lvlText w:val="%1.%2.%3.%4.%5.%6.%7.%8.%9"/>
      <w:lvlJc w:val="left"/>
      <w:pPr>
        <w:tabs>
          <w:tab w:val="num" w:pos="2146"/>
        </w:tabs>
        <w:ind w:left="2146" w:hanging="1584"/>
      </w:pPr>
      <w:rPr>
        <w:rFonts w:hint="default"/>
      </w:rPr>
    </w:lvl>
  </w:abstractNum>
  <w:abstractNum w:abstractNumId="6" w15:restartNumberingAfterBreak="0">
    <w:nsid w:val="4E6F2C8E"/>
    <w:multiLevelType w:val="multilevel"/>
    <w:tmpl w:val="070C9FE2"/>
    <w:lvl w:ilvl="0">
      <w:start w:val="1"/>
      <w:numFmt w:val="decimal"/>
      <w:lvlText w:val="%1"/>
      <w:lvlJc w:val="left"/>
      <w:pPr>
        <w:tabs>
          <w:tab w:val="num" w:pos="432"/>
        </w:tabs>
        <w:ind w:left="432" w:hanging="432"/>
      </w:pPr>
      <w:rPr>
        <w:rFonts w:hint="default" w:ascii="Times New Roman" w:hAnsi="Times New Roman"/>
        <w:b/>
        <w:i w:val="0"/>
        <w:sz w:val="28"/>
      </w:rPr>
    </w:lvl>
    <w:lvl w:ilvl="1">
      <w:start w:val="1"/>
      <w:numFmt w:val="decimal"/>
      <w:lvlText w:val="%1.%2"/>
      <w:lvlJc w:val="left"/>
      <w:pPr>
        <w:tabs>
          <w:tab w:val="num" w:pos="770"/>
        </w:tabs>
        <w:ind w:left="770" w:hanging="576"/>
      </w:pPr>
      <w:rPr>
        <w:rFonts w:hint="default" w:ascii="Times New Roman" w:hAnsi="Times New Roman"/>
        <w:b/>
        <w:i w:val="0"/>
        <w:sz w:val="24"/>
      </w:rPr>
    </w:lvl>
    <w:lvl w:ilvl="2">
      <w:start w:val="1"/>
      <w:numFmt w:val="decimal"/>
      <w:lvlText w:val="%1.%2.%3"/>
      <w:lvlJc w:val="left"/>
      <w:pPr>
        <w:tabs>
          <w:tab w:val="num" w:pos="1094"/>
        </w:tabs>
        <w:ind w:left="1094" w:hanging="720"/>
      </w:pPr>
      <w:rPr>
        <w:rFonts w:hint="default" w:ascii="Times New Roman" w:hAnsi="Times New Roman"/>
        <w:b/>
        <w:i w:val="0"/>
        <w:sz w:val="22"/>
      </w:rPr>
    </w:lvl>
    <w:lvl w:ilvl="3">
      <w:start w:val="1"/>
      <w:numFmt w:val="decimal"/>
      <w:lvlText w:val="%1.%2.%3.%4"/>
      <w:lvlJc w:val="left"/>
      <w:pPr>
        <w:tabs>
          <w:tab w:val="num" w:pos="864"/>
        </w:tabs>
        <w:ind w:left="864" w:hanging="864"/>
      </w:pPr>
      <w:rPr>
        <w:rFonts w:hint="default" w:ascii="Times New Roman" w:hAnsi="Times New Roman"/>
        <w:b/>
        <w:i w:val="0"/>
        <w:sz w:val="20"/>
      </w:rPr>
    </w:lvl>
    <w:lvl w:ilvl="4">
      <w:start w:val="1"/>
      <w:numFmt w:val="decimal"/>
      <w:lvlText w:val="%1.%2.%3.%4.%5"/>
      <w:lvlJc w:val="left"/>
      <w:pPr>
        <w:tabs>
          <w:tab w:val="num" w:pos="1008"/>
        </w:tabs>
        <w:ind w:left="1008" w:hanging="1008"/>
      </w:pPr>
      <w:rPr>
        <w:rFonts w:hint="default" w:ascii="Times New Roman" w:hAnsi="Times New Roman"/>
        <w:b/>
        <w:i w:val="0"/>
        <w:sz w:val="18"/>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 w15:restartNumberingAfterBreak="0">
    <w:nsid w:val="53E303B0"/>
    <w:multiLevelType w:val="multilevel"/>
    <w:tmpl w:val="D39450B6"/>
    <w:lvl w:ilvl="0">
      <w:start w:val="1"/>
      <w:numFmt w:val="upperLetter"/>
      <w:pStyle w:val="Appendix1"/>
      <w:lvlText w:val="Appendix %1"/>
      <w:lvlJc w:val="left"/>
      <w:pPr>
        <w:tabs>
          <w:tab w:val="num" w:pos="1440"/>
        </w:tabs>
        <w:ind w:left="432" w:hanging="432"/>
      </w:pPr>
      <w:rPr>
        <w:rFonts w:hint="default" w:ascii="Times New Roman" w:hAnsi="Times New Roman"/>
        <w:b/>
        <w:i w:val="0"/>
        <w:color w:val="auto"/>
        <w:sz w:val="28"/>
      </w:rPr>
    </w:lvl>
    <w:lvl w:ilvl="1">
      <w:start w:val="1"/>
      <w:numFmt w:val="decimal"/>
      <w:pStyle w:val="Appendix2"/>
      <w:lvlText w:val="%1.%2"/>
      <w:lvlJc w:val="left"/>
      <w:pPr>
        <w:tabs>
          <w:tab w:val="num" w:pos="576"/>
        </w:tabs>
        <w:ind w:left="576" w:hanging="576"/>
      </w:pPr>
      <w:rPr>
        <w:rFonts w:hint="default" w:ascii="Times New Roman" w:hAnsi="Times New Roman"/>
        <w:b/>
        <w:i w:val="0"/>
        <w:color w:val="auto"/>
        <w:sz w:val="28"/>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56316FA6"/>
    <w:multiLevelType w:val="multilevel"/>
    <w:tmpl w:val="FA7887BC"/>
    <w:lvl w:ilvl="0">
      <w:start w:val="1"/>
      <w:numFmt w:val="decimal"/>
      <w:lvlText w:val="%1"/>
      <w:lvlJc w:val="left"/>
      <w:pPr>
        <w:tabs>
          <w:tab w:val="num" w:pos="418"/>
        </w:tabs>
        <w:ind w:left="418" w:hanging="432"/>
      </w:pPr>
      <w:rPr>
        <w:rFonts w:hint="default" w:ascii="Times New Roman" w:hAnsi="Times New Roman"/>
        <w:b/>
        <w:i w:val="0"/>
        <w:sz w:val="28"/>
      </w:rPr>
    </w:lvl>
    <w:lvl w:ilvl="1">
      <w:start w:val="1"/>
      <w:numFmt w:val="decimal"/>
      <w:lvlText w:val="%1.%2"/>
      <w:lvlJc w:val="left"/>
      <w:pPr>
        <w:tabs>
          <w:tab w:val="num" w:pos="756"/>
        </w:tabs>
        <w:ind w:left="756" w:hanging="576"/>
      </w:pPr>
      <w:rPr>
        <w:rFonts w:hint="default" w:ascii="Times New Roman" w:hAnsi="Times New Roman"/>
        <w:b/>
        <w:i w:val="0"/>
        <w:sz w:val="24"/>
      </w:rPr>
    </w:lvl>
    <w:lvl w:ilvl="2">
      <w:start w:val="1"/>
      <w:numFmt w:val="decimal"/>
      <w:lvlText w:val="%1.%2.%3"/>
      <w:lvlJc w:val="left"/>
      <w:pPr>
        <w:tabs>
          <w:tab w:val="num" w:pos="1080"/>
        </w:tabs>
        <w:ind w:left="1080" w:hanging="720"/>
      </w:pPr>
      <w:rPr>
        <w:rFonts w:hint="default" w:ascii="Times New Roman" w:hAnsi="Times New Roman"/>
        <w:b/>
        <w:i w:val="0"/>
        <w:sz w:val="22"/>
      </w:rPr>
    </w:lvl>
    <w:lvl w:ilvl="3">
      <w:start w:val="1"/>
      <w:numFmt w:val="decimal"/>
      <w:lvlText w:val="%1.%2.%3.%4"/>
      <w:lvlJc w:val="left"/>
      <w:pPr>
        <w:tabs>
          <w:tab w:val="num" w:pos="850"/>
        </w:tabs>
        <w:ind w:left="850" w:hanging="864"/>
      </w:pPr>
      <w:rPr>
        <w:rFonts w:hint="default" w:ascii="Times New Roman" w:hAnsi="Times New Roman"/>
        <w:b/>
        <w:i w:val="0"/>
        <w:sz w:val="20"/>
      </w:rPr>
    </w:lvl>
    <w:lvl w:ilvl="4">
      <w:start w:val="1"/>
      <w:numFmt w:val="decimal"/>
      <w:lvlText w:val="%1.%2.%3.%4.%5"/>
      <w:lvlJc w:val="left"/>
      <w:pPr>
        <w:tabs>
          <w:tab w:val="num" w:pos="994"/>
        </w:tabs>
        <w:ind w:left="994" w:hanging="1008"/>
      </w:pPr>
      <w:rPr>
        <w:rFonts w:hint="default" w:ascii="Times New Roman" w:hAnsi="Times New Roman"/>
        <w:b/>
        <w:i w:val="0"/>
        <w:sz w:val="18"/>
      </w:rPr>
    </w:lvl>
    <w:lvl w:ilvl="5">
      <w:start w:val="1"/>
      <w:numFmt w:val="decimal"/>
      <w:lvlText w:val="%1.%2.%3.%4.%5.%6"/>
      <w:lvlJc w:val="left"/>
      <w:pPr>
        <w:tabs>
          <w:tab w:val="num" w:pos="1138"/>
        </w:tabs>
        <w:ind w:left="1138" w:hanging="1152"/>
      </w:pPr>
      <w:rPr>
        <w:rFonts w:hint="default"/>
      </w:rPr>
    </w:lvl>
    <w:lvl w:ilvl="6">
      <w:start w:val="1"/>
      <w:numFmt w:val="decimal"/>
      <w:lvlText w:val="%1.%2.%3.%4.%5.%6.%7"/>
      <w:lvlJc w:val="left"/>
      <w:pPr>
        <w:tabs>
          <w:tab w:val="num" w:pos="1282"/>
        </w:tabs>
        <w:ind w:left="1282" w:hanging="1296"/>
      </w:pPr>
      <w:rPr>
        <w:rFonts w:hint="default"/>
      </w:rPr>
    </w:lvl>
    <w:lvl w:ilvl="7">
      <w:start w:val="1"/>
      <w:numFmt w:val="decimal"/>
      <w:lvlText w:val="%1.%2.%3.%4.%5.%6.%7.%8"/>
      <w:lvlJc w:val="left"/>
      <w:pPr>
        <w:tabs>
          <w:tab w:val="num" w:pos="1426"/>
        </w:tabs>
        <w:ind w:left="1426" w:hanging="1440"/>
      </w:pPr>
      <w:rPr>
        <w:rFonts w:hint="default"/>
      </w:rPr>
    </w:lvl>
    <w:lvl w:ilvl="8">
      <w:start w:val="1"/>
      <w:numFmt w:val="decimal"/>
      <w:lvlText w:val="%1.%2.%3.%4.%5.%6.%7.%8.%9"/>
      <w:lvlJc w:val="left"/>
      <w:pPr>
        <w:tabs>
          <w:tab w:val="num" w:pos="1570"/>
        </w:tabs>
        <w:ind w:left="1570" w:hanging="1584"/>
      </w:pPr>
      <w:rPr>
        <w:rFonts w:hint="default"/>
      </w:rPr>
    </w:lvl>
  </w:abstractNum>
  <w:abstractNum w:abstractNumId="9" w15:restartNumberingAfterBreak="0">
    <w:nsid w:val="57C57C40"/>
    <w:multiLevelType w:val="hybridMultilevel"/>
    <w:tmpl w:val="00702FFC"/>
    <w:lvl w:ilvl="0" w:tplc="81AE6FC0">
      <w:start w:val="1"/>
      <w:numFmt w:val="bullet"/>
      <w:lvlText w:val=""/>
      <w:lvlJc w:val="left"/>
      <w:pPr>
        <w:tabs>
          <w:tab w:val="num" w:pos="1080"/>
        </w:tabs>
        <w:ind w:left="1080" w:hanging="360"/>
      </w:pPr>
      <w:rPr>
        <w:rFonts w:hint="default" w:ascii="Wingdings" w:hAnsi="Wingdings"/>
      </w:rPr>
    </w:lvl>
    <w:lvl w:ilvl="1" w:tplc="04090003" w:tentative="1">
      <w:start w:val="1"/>
      <w:numFmt w:val="bullet"/>
      <w:lvlText w:val="o"/>
      <w:lvlJc w:val="left"/>
      <w:pPr>
        <w:tabs>
          <w:tab w:val="num" w:pos="2160"/>
        </w:tabs>
        <w:ind w:left="2160" w:hanging="360"/>
      </w:pPr>
      <w:rPr>
        <w:rFonts w:hint="default" w:ascii="Courier New" w:hAnsi="Courier New"/>
      </w:rPr>
    </w:lvl>
    <w:lvl w:ilvl="2" w:tplc="04090005" w:tentative="1">
      <w:start w:val="1"/>
      <w:numFmt w:val="bullet"/>
      <w:lvlText w:val=""/>
      <w:lvlJc w:val="left"/>
      <w:pPr>
        <w:tabs>
          <w:tab w:val="num" w:pos="2880"/>
        </w:tabs>
        <w:ind w:left="2880" w:hanging="360"/>
      </w:pPr>
      <w:rPr>
        <w:rFonts w:hint="default" w:ascii="Wingdings" w:hAnsi="Wingdings"/>
      </w:rPr>
    </w:lvl>
    <w:lvl w:ilvl="3" w:tplc="04090001" w:tentative="1">
      <w:start w:val="1"/>
      <w:numFmt w:val="bullet"/>
      <w:lvlText w:val=""/>
      <w:lvlJc w:val="left"/>
      <w:pPr>
        <w:tabs>
          <w:tab w:val="num" w:pos="3600"/>
        </w:tabs>
        <w:ind w:left="3600" w:hanging="360"/>
      </w:pPr>
      <w:rPr>
        <w:rFonts w:hint="default" w:ascii="Symbol" w:hAnsi="Symbol"/>
      </w:rPr>
    </w:lvl>
    <w:lvl w:ilvl="4" w:tplc="04090003" w:tentative="1">
      <w:start w:val="1"/>
      <w:numFmt w:val="bullet"/>
      <w:lvlText w:val="o"/>
      <w:lvlJc w:val="left"/>
      <w:pPr>
        <w:tabs>
          <w:tab w:val="num" w:pos="4320"/>
        </w:tabs>
        <w:ind w:left="4320" w:hanging="360"/>
      </w:pPr>
      <w:rPr>
        <w:rFonts w:hint="default" w:ascii="Courier New" w:hAnsi="Courier New"/>
      </w:rPr>
    </w:lvl>
    <w:lvl w:ilvl="5" w:tplc="04090005" w:tentative="1">
      <w:start w:val="1"/>
      <w:numFmt w:val="bullet"/>
      <w:lvlText w:val=""/>
      <w:lvlJc w:val="left"/>
      <w:pPr>
        <w:tabs>
          <w:tab w:val="num" w:pos="5040"/>
        </w:tabs>
        <w:ind w:left="5040" w:hanging="360"/>
      </w:pPr>
      <w:rPr>
        <w:rFonts w:hint="default" w:ascii="Wingdings" w:hAnsi="Wingdings"/>
      </w:rPr>
    </w:lvl>
    <w:lvl w:ilvl="6" w:tplc="04090001" w:tentative="1">
      <w:start w:val="1"/>
      <w:numFmt w:val="bullet"/>
      <w:lvlText w:val=""/>
      <w:lvlJc w:val="left"/>
      <w:pPr>
        <w:tabs>
          <w:tab w:val="num" w:pos="5760"/>
        </w:tabs>
        <w:ind w:left="5760" w:hanging="360"/>
      </w:pPr>
      <w:rPr>
        <w:rFonts w:hint="default" w:ascii="Symbol" w:hAnsi="Symbol"/>
      </w:rPr>
    </w:lvl>
    <w:lvl w:ilvl="7" w:tplc="04090003" w:tentative="1">
      <w:start w:val="1"/>
      <w:numFmt w:val="bullet"/>
      <w:lvlText w:val="o"/>
      <w:lvlJc w:val="left"/>
      <w:pPr>
        <w:tabs>
          <w:tab w:val="num" w:pos="6480"/>
        </w:tabs>
        <w:ind w:left="6480" w:hanging="360"/>
      </w:pPr>
      <w:rPr>
        <w:rFonts w:hint="default" w:ascii="Courier New" w:hAnsi="Courier New"/>
      </w:rPr>
    </w:lvl>
    <w:lvl w:ilvl="8" w:tplc="04090005" w:tentative="1">
      <w:start w:val="1"/>
      <w:numFmt w:val="bullet"/>
      <w:lvlText w:val=""/>
      <w:lvlJc w:val="left"/>
      <w:pPr>
        <w:tabs>
          <w:tab w:val="num" w:pos="7200"/>
        </w:tabs>
        <w:ind w:left="7200" w:hanging="360"/>
      </w:pPr>
      <w:rPr>
        <w:rFonts w:hint="default" w:ascii="Wingdings" w:hAnsi="Wingdings"/>
      </w:rPr>
    </w:lvl>
  </w:abstractNum>
  <w:abstractNum w:abstractNumId="10" w15:restartNumberingAfterBreak="0">
    <w:nsid w:val="5C2C4DC4"/>
    <w:multiLevelType w:val="multilevel"/>
    <w:tmpl w:val="43EE73F4"/>
    <w:lvl w:ilvl="0">
      <w:start w:val="1"/>
      <w:numFmt w:val="decimal"/>
      <w:lvlText w:val="%1"/>
      <w:lvlJc w:val="left"/>
      <w:pPr>
        <w:tabs>
          <w:tab w:val="num" w:pos="432"/>
        </w:tabs>
        <w:ind w:left="432" w:hanging="432"/>
      </w:pPr>
      <w:rPr>
        <w:rFonts w:hint="default" w:ascii="Times New Roman" w:hAnsi="Times New Roman"/>
        <w:b/>
        <w:i w:val="0"/>
        <w:sz w:val="28"/>
      </w:rPr>
    </w:lvl>
    <w:lvl w:ilvl="1">
      <w:start w:val="1"/>
      <w:numFmt w:val="decimal"/>
      <w:lvlText w:val="%1.%2"/>
      <w:lvlJc w:val="left"/>
      <w:pPr>
        <w:tabs>
          <w:tab w:val="num" w:pos="770"/>
        </w:tabs>
        <w:ind w:left="770" w:hanging="576"/>
      </w:pPr>
      <w:rPr>
        <w:rFonts w:hint="default" w:ascii="Times New Roman" w:hAnsi="Times New Roman"/>
        <w:b/>
        <w:i w:val="0"/>
        <w:sz w:val="24"/>
      </w:rPr>
    </w:lvl>
    <w:lvl w:ilvl="2">
      <w:start w:val="1"/>
      <w:numFmt w:val="decimal"/>
      <w:lvlText w:val="%1.%2.%3"/>
      <w:lvlJc w:val="left"/>
      <w:pPr>
        <w:tabs>
          <w:tab w:val="num" w:pos="1094"/>
        </w:tabs>
        <w:ind w:left="1094" w:hanging="720"/>
      </w:pPr>
      <w:rPr>
        <w:rFonts w:hint="default" w:ascii="Times New Roman" w:hAnsi="Times New Roman"/>
        <w:b/>
        <w:i w:val="0"/>
        <w:sz w:val="22"/>
      </w:rPr>
    </w:lvl>
    <w:lvl w:ilvl="3">
      <w:start w:val="1"/>
      <w:numFmt w:val="decimal"/>
      <w:lvlText w:val="%1.%2.%3.%4"/>
      <w:lvlJc w:val="left"/>
      <w:pPr>
        <w:tabs>
          <w:tab w:val="num" w:pos="864"/>
        </w:tabs>
        <w:ind w:left="864" w:hanging="864"/>
      </w:pPr>
      <w:rPr>
        <w:rFonts w:hint="default" w:ascii="Times New Roman" w:hAnsi="Times New Roman"/>
        <w:b/>
        <w:i w:val="0"/>
        <w:sz w:val="20"/>
      </w:rPr>
    </w:lvl>
    <w:lvl w:ilvl="4">
      <w:start w:val="1"/>
      <w:numFmt w:val="decimal"/>
      <w:lvlText w:val="%1.%2.%3.%4.%5"/>
      <w:lvlJc w:val="left"/>
      <w:pPr>
        <w:tabs>
          <w:tab w:val="num" w:pos="1008"/>
        </w:tabs>
        <w:ind w:left="1008" w:hanging="1008"/>
      </w:pPr>
      <w:rPr>
        <w:rFonts w:hint="default" w:ascii="Times New Roman" w:hAnsi="Times New Roman"/>
        <w:b/>
        <w:i w:val="0"/>
        <w:sz w:val="18"/>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5E397422"/>
    <w:multiLevelType w:val="multilevel"/>
    <w:tmpl w:val="01FC985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2" w15:restartNumberingAfterBreak="0">
    <w:nsid w:val="5F9D4422"/>
    <w:multiLevelType w:val="multilevel"/>
    <w:tmpl w:val="C7521E96"/>
    <w:lvl w:ilvl="0">
      <w:start w:val="1"/>
      <w:numFmt w:val="decimal"/>
      <w:pStyle w:val="StyleHeading111ptBlackLeft"/>
      <w:lvlText w:val="%1"/>
      <w:lvlJc w:val="left"/>
      <w:pPr>
        <w:tabs>
          <w:tab w:val="num" w:pos="1138"/>
        </w:tabs>
        <w:ind w:left="1138" w:hanging="432"/>
      </w:pPr>
      <w:rPr>
        <w:rFonts w:hint="default" w:ascii="Times New Roman" w:hAnsi="Times New Roman"/>
        <w:b/>
        <w:i w:val="0"/>
        <w:sz w:val="28"/>
      </w:rPr>
    </w:lvl>
    <w:lvl w:ilvl="1">
      <w:start w:val="1"/>
      <w:numFmt w:val="decimal"/>
      <w:pStyle w:val="StyleHeading2Black"/>
      <w:lvlText w:val="%1.%2"/>
      <w:lvlJc w:val="left"/>
      <w:pPr>
        <w:tabs>
          <w:tab w:val="num" w:pos="1476"/>
        </w:tabs>
        <w:ind w:left="1476" w:hanging="576"/>
      </w:pPr>
      <w:rPr>
        <w:rFonts w:hint="default" w:ascii="Times New Roman" w:hAnsi="Times New Roman"/>
        <w:b/>
        <w:i w:val="0"/>
        <w:sz w:val="24"/>
      </w:rPr>
    </w:lvl>
    <w:lvl w:ilvl="2">
      <w:start w:val="1"/>
      <w:numFmt w:val="decimal"/>
      <w:pStyle w:val="StyleStyleHeading3BlackFirstline0Left36pt"/>
      <w:lvlText w:val="%1.%2.%3"/>
      <w:lvlJc w:val="left"/>
      <w:pPr>
        <w:tabs>
          <w:tab w:val="num" w:pos="1800"/>
        </w:tabs>
        <w:ind w:left="1800" w:hanging="720"/>
      </w:pPr>
      <w:rPr>
        <w:rFonts w:hint="default" w:ascii="Times New Roman" w:hAnsi="Times New Roman"/>
        <w:b/>
        <w:i w:val="0"/>
        <w:sz w:val="22"/>
      </w:rPr>
    </w:lvl>
    <w:lvl w:ilvl="3">
      <w:start w:val="1"/>
      <w:numFmt w:val="decimal"/>
      <w:lvlText w:val="%1.%2.%3.%4"/>
      <w:lvlJc w:val="left"/>
      <w:pPr>
        <w:tabs>
          <w:tab w:val="num" w:pos="1570"/>
        </w:tabs>
        <w:ind w:left="1570" w:hanging="864"/>
      </w:pPr>
      <w:rPr>
        <w:rFonts w:hint="default" w:ascii="Times New Roman" w:hAnsi="Times New Roman"/>
        <w:b/>
        <w:i w:val="0"/>
        <w:sz w:val="20"/>
      </w:rPr>
    </w:lvl>
    <w:lvl w:ilvl="4">
      <w:start w:val="1"/>
      <w:numFmt w:val="decimal"/>
      <w:lvlText w:val="%1.%2.%3.%4.%5"/>
      <w:lvlJc w:val="left"/>
      <w:pPr>
        <w:tabs>
          <w:tab w:val="num" w:pos="1714"/>
        </w:tabs>
        <w:ind w:left="1714" w:hanging="1008"/>
      </w:pPr>
      <w:rPr>
        <w:rFonts w:hint="default" w:ascii="Times New Roman" w:hAnsi="Times New Roman"/>
        <w:b/>
        <w:i w:val="0"/>
        <w:sz w:val="18"/>
      </w:rPr>
    </w:lvl>
    <w:lvl w:ilvl="5">
      <w:start w:val="1"/>
      <w:numFmt w:val="decimal"/>
      <w:lvlText w:val="%1.%2.%3.%4.%5.%6"/>
      <w:lvlJc w:val="left"/>
      <w:pPr>
        <w:tabs>
          <w:tab w:val="num" w:pos="1858"/>
        </w:tabs>
        <w:ind w:left="1858" w:hanging="1152"/>
      </w:pPr>
      <w:rPr>
        <w:rFonts w:hint="default"/>
      </w:rPr>
    </w:lvl>
    <w:lvl w:ilvl="6">
      <w:start w:val="1"/>
      <w:numFmt w:val="decimal"/>
      <w:lvlText w:val="%1.%2.%3.%4.%5.%6.%7"/>
      <w:lvlJc w:val="left"/>
      <w:pPr>
        <w:tabs>
          <w:tab w:val="num" w:pos="2002"/>
        </w:tabs>
        <w:ind w:left="2002" w:hanging="1296"/>
      </w:pPr>
      <w:rPr>
        <w:rFonts w:hint="default"/>
      </w:rPr>
    </w:lvl>
    <w:lvl w:ilvl="7">
      <w:start w:val="1"/>
      <w:numFmt w:val="decimal"/>
      <w:lvlText w:val="%1.%2.%3.%4.%5.%6.%7.%8"/>
      <w:lvlJc w:val="left"/>
      <w:pPr>
        <w:tabs>
          <w:tab w:val="num" w:pos="2146"/>
        </w:tabs>
        <w:ind w:left="2146" w:hanging="1440"/>
      </w:pPr>
      <w:rPr>
        <w:rFonts w:hint="default"/>
      </w:rPr>
    </w:lvl>
    <w:lvl w:ilvl="8">
      <w:start w:val="1"/>
      <w:numFmt w:val="decimal"/>
      <w:lvlText w:val="%1.%2.%3.%4.%5.%6.%7.%8.%9"/>
      <w:lvlJc w:val="left"/>
      <w:pPr>
        <w:tabs>
          <w:tab w:val="num" w:pos="2290"/>
        </w:tabs>
        <w:ind w:left="2290" w:hanging="1584"/>
      </w:pPr>
      <w:rPr>
        <w:rFonts w:hint="default"/>
      </w:rPr>
    </w:lvl>
  </w:abstractNum>
  <w:abstractNum w:abstractNumId="13" w15:restartNumberingAfterBreak="0">
    <w:nsid w:val="6D620F07"/>
    <w:multiLevelType w:val="hybridMultilevel"/>
    <w:tmpl w:val="6AD25344"/>
    <w:lvl w:ilvl="0" w:tplc="D0943858">
      <w:start w:val="1"/>
      <w:numFmt w:val="bullet"/>
      <w:lvlText w:val="•"/>
      <w:lvlJc w:val="left"/>
      <w:pPr>
        <w:tabs>
          <w:tab w:val="num" w:pos="720"/>
        </w:tabs>
        <w:ind w:left="720" w:hanging="360"/>
      </w:pPr>
      <w:rPr>
        <w:rFonts w:hint="default" w:ascii="Arial" w:hAnsi="Arial"/>
      </w:rPr>
    </w:lvl>
    <w:lvl w:ilvl="1" w:tplc="F6DE412C" w:tentative="1">
      <w:start w:val="1"/>
      <w:numFmt w:val="bullet"/>
      <w:lvlText w:val="•"/>
      <w:lvlJc w:val="left"/>
      <w:pPr>
        <w:tabs>
          <w:tab w:val="num" w:pos="1440"/>
        </w:tabs>
        <w:ind w:left="1440" w:hanging="360"/>
      </w:pPr>
      <w:rPr>
        <w:rFonts w:hint="default" w:ascii="Arial" w:hAnsi="Arial"/>
      </w:rPr>
    </w:lvl>
    <w:lvl w:ilvl="2" w:tplc="A6C2CF8C" w:tentative="1">
      <w:start w:val="1"/>
      <w:numFmt w:val="bullet"/>
      <w:lvlText w:val="•"/>
      <w:lvlJc w:val="left"/>
      <w:pPr>
        <w:tabs>
          <w:tab w:val="num" w:pos="2160"/>
        </w:tabs>
        <w:ind w:left="2160" w:hanging="360"/>
      </w:pPr>
      <w:rPr>
        <w:rFonts w:hint="default" w:ascii="Arial" w:hAnsi="Arial"/>
      </w:rPr>
    </w:lvl>
    <w:lvl w:ilvl="3" w:tplc="BE68316C" w:tentative="1">
      <w:start w:val="1"/>
      <w:numFmt w:val="bullet"/>
      <w:lvlText w:val="•"/>
      <w:lvlJc w:val="left"/>
      <w:pPr>
        <w:tabs>
          <w:tab w:val="num" w:pos="2880"/>
        </w:tabs>
        <w:ind w:left="2880" w:hanging="360"/>
      </w:pPr>
      <w:rPr>
        <w:rFonts w:hint="default" w:ascii="Arial" w:hAnsi="Arial"/>
      </w:rPr>
    </w:lvl>
    <w:lvl w:ilvl="4" w:tplc="4E662E22" w:tentative="1">
      <w:start w:val="1"/>
      <w:numFmt w:val="bullet"/>
      <w:lvlText w:val="•"/>
      <w:lvlJc w:val="left"/>
      <w:pPr>
        <w:tabs>
          <w:tab w:val="num" w:pos="3600"/>
        </w:tabs>
        <w:ind w:left="3600" w:hanging="360"/>
      </w:pPr>
      <w:rPr>
        <w:rFonts w:hint="default" w:ascii="Arial" w:hAnsi="Arial"/>
      </w:rPr>
    </w:lvl>
    <w:lvl w:ilvl="5" w:tplc="1E3C570E" w:tentative="1">
      <w:start w:val="1"/>
      <w:numFmt w:val="bullet"/>
      <w:lvlText w:val="•"/>
      <w:lvlJc w:val="left"/>
      <w:pPr>
        <w:tabs>
          <w:tab w:val="num" w:pos="4320"/>
        </w:tabs>
        <w:ind w:left="4320" w:hanging="360"/>
      </w:pPr>
      <w:rPr>
        <w:rFonts w:hint="default" w:ascii="Arial" w:hAnsi="Arial"/>
      </w:rPr>
    </w:lvl>
    <w:lvl w:ilvl="6" w:tplc="20163036" w:tentative="1">
      <w:start w:val="1"/>
      <w:numFmt w:val="bullet"/>
      <w:lvlText w:val="•"/>
      <w:lvlJc w:val="left"/>
      <w:pPr>
        <w:tabs>
          <w:tab w:val="num" w:pos="5040"/>
        </w:tabs>
        <w:ind w:left="5040" w:hanging="360"/>
      </w:pPr>
      <w:rPr>
        <w:rFonts w:hint="default" w:ascii="Arial" w:hAnsi="Arial"/>
      </w:rPr>
    </w:lvl>
    <w:lvl w:ilvl="7" w:tplc="EFDA1328" w:tentative="1">
      <w:start w:val="1"/>
      <w:numFmt w:val="bullet"/>
      <w:lvlText w:val="•"/>
      <w:lvlJc w:val="left"/>
      <w:pPr>
        <w:tabs>
          <w:tab w:val="num" w:pos="5760"/>
        </w:tabs>
        <w:ind w:left="5760" w:hanging="360"/>
      </w:pPr>
      <w:rPr>
        <w:rFonts w:hint="default" w:ascii="Arial" w:hAnsi="Arial"/>
      </w:rPr>
    </w:lvl>
    <w:lvl w:ilvl="8" w:tplc="434AF558" w:tentative="1">
      <w:start w:val="1"/>
      <w:numFmt w:val="bullet"/>
      <w:lvlText w:val="•"/>
      <w:lvlJc w:val="left"/>
      <w:pPr>
        <w:tabs>
          <w:tab w:val="num" w:pos="6480"/>
        </w:tabs>
        <w:ind w:left="6480" w:hanging="360"/>
      </w:pPr>
      <w:rPr>
        <w:rFonts w:hint="default" w:ascii="Arial" w:hAnsi="Arial"/>
      </w:rPr>
    </w:lvl>
  </w:abstractNum>
  <w:abstractNum w:abstractNumId="14" w15:restartNumberingAfterBreak="0">
    <w:nsid w:val="701D4CA9"/>
    <w:multiLevelType w:val="multilevel"/>
    <w:tmpl w:val="A1C227EE"/>
    <w:lvl w:ilvl="0">
      <w:start w:val="1"/>
      <w:numFmt w:val="decimal"/>
      <w:lvlText w:val="%1"/>
      <w:lvlJc w:val="left"/>
      <w:pPr>
        <w:tabs>
          <w:tab w:val="num" w:pos="994"/>
        </w:tabs>
        <w:ind w:left="994" w:hanging="432"/>
      </w:pPr>
      <w:rPr>
        <w:rFonts w:hint="default" w:ascii="Times New Roman" w:hAnsi="Times New Roman"/>
        <w:b/>
        <w:i w:val="0"/>
        <w:sz w:val="28"/>
      </w:rPr>
    </w:lvl>
    <w:lvl w:ilvl="1">
      <w:start w:val="1"/>
      <w:numFmt w:val="decimal"/>
      <w:lvlText w:val="%1.%2"/>
      <w:lvlJc w:val="left"/>
      <w:pPr>
        <w:tabs>
          <w:tab w:val="num" w:pos="1332"/>
        </w:tabs>
        <w:ind w:left="1332" w:hanging="576"/>
      </w:pPr>
      <w:rPr>
        <w:rFonts w:hint="default" w:ascii="Times New Roman" w:hAnsi="Times New Roman"/>
        <w:b/>
        <w:i w:val="0"/>
        <w:sz w:val="24"/>
      </w:rPr>
    </w:lvl>
    <w:lvl w:ilvl="2">
      <w:start w:val="1"/>
      <w:numFmt w:val="decimal"/>
      <w:lvlText w:val="%1.%2.%3"/>
      <w:lvlJc w:val="left"/>
      <w:pPr>
        <w:tabs>
          <w:tab w:val="num" w:pos="1656"/>
        </w:tabs>
        <w:ind w:left="1656" w:hanging="720"/>
      </w:pPr>
      <w:rPr>
        <w:rFonts w:hint="default" w:ascii="Times New Roman" w:hAnsi="Times New Roman"/>
        <w:b/>
        <w:i w:val="0"/>
        <w:sz w:val="22"/>
      </w:rPr>
    </w:lvl>
    <w:lvl w:ilvl="3">
      <w:start w:val="1"/>
      <w:numFmt w:val="decimal"/>
      <w:lvlText w:val="%1.%2.%3.%4"/>
      <w:lvlJc w:val="left"/>
      <w:pPr>
        <w:tabs>
          <w:tab w:val="num" w:pos="1426"/>
        </w:tabs>
        <w:ind w:left="1426" w:hanging="864"/>
      </w:pPr>
      <w:rPr>
        <w:rFonts w:hint="default" w:ascii="Times New Roman" w:hAnsi="Times New Roman"/>
        <w:b/>
        <w:i w:val="0"/>
        <w:sz w:val="20"/>
      </w:rPr>
    </w:lvl>
    <w:lvl w:ilvl="4">
      <w:start w:val="1"/>
      <w:numFmt w:val="decimal"/>
      <w:lvlText w:val="%1.%2.%3.%4.%5"/>
      <w:lvlJc w:val="left"/>
      <w:pPr>
        <w:tabs>
          <w:tab w:val="num" w:pos="1570"/>
        </w:tabs>
        <w:ind w:left="1570" w:hanging="1008"/>
      </w:pPr>
      <w:rPr>
        <w:rFonts w:hint="default" w:ascii="Times New Roman" w:hAnsi="Times New Roman"/>
        <w:b/>
        <w:i w:val="0"/>
        <w:sz w:val="18"/>
      </w:rPr>
    </w:lvl>
    <w:lvl w:ilvl="5">
      <w:start w:val="1"/>
      <w:numFmt w:val="decimal"/>
      <w:lvlText w:val="%1.%2.%3.%4.%5.%6"/>
      <w:lvlJc w:val="left"/>
      <w:pPr>
        <w:tabs>
          <w:tab w:val="num" w:pos="1714"/>
        </w:tabs>
        <w:ind w:left="1714" w:hanging="1152"/>
      </w:pPr>
      <w:rPr>
        <w:rFonts w:hint="default"/>
      </w:rPr>
    </w:lvl>
    <w:lvl w:ilvl="6">
      <w:start w:val="1"/>
      <w:numFmt w:val="decimal"/>
      <w:lvlText w:val="%1.%2.%3.%4.%5.%6.%7"/>
      <w:lvlJc w:val="left"/>
      <w:pPr>
        <w:tabs>
          <w:tab w:val="num" w:pos="1858"/>
        </w:tabs>
        <w:ind w:left="1858" w:hanging="1296"/>
      </w:pPr>
      <w:rPr>
        <w:rFonts w:hint="default"/>
      </w:rPr>
    </w:lvl>
    <w:lvl w:ilvl="7">
      <w:start w:val="1"/>
      <w:numFmt w:val="decimal"/>
      <w:lvlText w:val="%1.%2.%3.%4.%5.%6.%7.%8"/>
      <w:lvlJc w:val="left"/>
      <w:pPr>
        <w:tabs>
          <w:tab w:val="num" w:pos="2002"/>
        </w:tabs>
        <w:ind w:left="2002" w:hanging="1440"/>
      </w:pPr>
      <w:rPr>
        <w:rFonts w:hint="default"/>
      </w:rPr>
    </w:lvl>
    <w:lvl w:ilvl="8">
      <w:start w:val="1"/>
      <w:numFmt w:val="decimal"/>
      <w:lvlText w:val="%1.%2.%3.%4.%5.%6.%7.%8.%9"/>
      <w:lvlJc w:val="left"/>
      <w:pPr>
        <w:tabs>
          <w:tab w:val="num" w:pos="2146"/>
        </w:tabs>
        <w:ind w:left="2146" w:hanging="1584"/>
      </w:pPr>
      <w:rPr>
        <w:rFonts w:hint="default"/>
      </w:rPr>
    </w:lvl>
  </w:abstractNum>
  <w:num w:numId="48">
    <w:abstractNumId w:val="35"/>
  </w:num>
  <w:num w:numId="47">
    <w:abstractNumId w:val="34"/>
  </w:num>
  <w:num w:numId="46">
    <w:abstractNumId w:val="33"/>
  </w:num>
  <w:num w:numId="45">
    <w:abstractNumId w:val="32"/>
  </w:num>
  <w:num w:numId="44">
    <w:abstractNumId w:val="31"/>
  </w:num>
  <w:num w:numId="43">
    <w:abstractNumId w:val="30"/>
  </w:num>
  <w:num w:numId="42">
    <w:abstractNumId w:val="29"/>
  </w:num>
  <w:num w:numId="41">
    <w:abstractNumId w:val="28"/>
  </w:num>
  <w:num w:numId="40">
    <w:abstractNumId w:val="27"/>
  </w:num>
  <w:num w:numId="39">
    <w:abstractNumId w:val="26"/>
  </w:num>
  <w:num w:numId="38">
    <w:abstractNumId w:val="25"/>
  </w:num>
  <w:num w:numId="37">
    <w:abstractNumId w:val="24"/>
  </w:num>
  <w:num w:numId="36">
    <w:abstractNumId w:val="23"/>
  </w:num>
  <w:num w:numId="35">
    <w:abstractNumId w:val="22"/>
  </w:num>
  <w:num w:numId="34">
    <w:abstractNumId w:val="21"/>
  </w:num>
  <w:num w:numId="33">
    <w:abstractNumId w:val="20"/>
  </w:num>
  <w:num w:numId="32">
    <w:abstractNumId w:val="19"/>
  </w:num>
  <w:num w:numId="31">
    <w:abstractNumId w:val="18"/>
  </w:num>
  <w:num w:numId="30">
    <w:abstractNumId w:val="17"/>
  </w:num>
  <w:num w:numId="29">
    <w:abstractNumId w:val="16"/>
  </w:num>
  <w:num w:numId="28">
    <w:abstractNumId w:val="15"/>
  </w:num>
  <w:num w:numId="1" w16cid:durableId="1919249334">
    <w:abstractNumId w:val="10"/>
  </w:num>
  <w:num w:numId="2" w16cid:durableId="597251728">
    <w:abstractNumId w:val="7"/>
  </w:num>
  <w:num w:numId="3" w16cid:durableId="778646382">
    <w:abstractNumId w:val="3"/>
  </w:num>
  <w:num w:numId="4" w16cid:durableId="30736438">
    <w:abstractNumId w:val="9"/>
  </w:num>
  <w:num w:numId="5" w16cid:durableId="826821571">
    <w:abstractNumId w:val="10"/>
  </w:num>
  <w:num w:numId="6" w16cid:durableId="823155974">
    <w:abstractNumId w:val="10"/>
  </w:num>
  <w:num w:numId="7" w16cid:durableId="1850637925">
    <w:abstractNumId w:val="10"/>
  </w:num>
  <w:num w:numId="8" w16cid:durableId="2107336997">
    <w:abstractNumId w:val="10"/>
  </w:num>
  <w:num w:numId="9" w16cid:durableId="572475486">
    <w:abstractNumId w:val="10"/>
  </w:num>
  <w:num w:numId="10" w16cid:durableId="1693530029">
    <w:abstractNumId w:val="10"/>
  </w:num>
  <w:num w:numId="11" w16cid:durableId="111750954">
    <w:abstractNumId w:val="5"/>
  </w:num>
  <w:num w:numId="12" w16cid:durableId="1275479458">
    <w:abstractNumId w:val="11"/>
  </w:num>
  <w:num w:numId="13" w16cid:durableId="1431315673">
    <w:abstractNumId w:val="14"/>
  </w:num>
  <w:num w:numId="14" w16cid:durableId="1659192820">
    <w:abstractNumId w:val="6"/>
  </w:num>
  <w:num w:numId="15" w16cid:durableId="107356096">
    <w:abstractNumId w:val="1"/>
  </w:num>
  <w:num w:numId="16" w16cid:durableId="568812984">
    <w:abstractNumId w:val="0"/>
  </w:num>
  <w:num w:numId="17" w16cid:durableId="1626421309">
    <w:abstractNumId w:val="8"/>
  </w:num>
  <w:num w:numId="18" w16cid:durableId="572157184">
    <w:abstractNumId w:val="12"/>
  </w:num>
  <w:num w:numId="19" w16cid:durableId="1961572360">
    <w:abstractNumId w:val="12"/>
  </w:num>
  <w:num w:numId="20" w16cid:durableId="261883015">
    <w:abstractNumId w:val="12"/>
  </w:num>
  <w:num w:numId="21" w16cid:durableId="325134097">
    <w:abstractNumId w:val="12"/>
  </w:num>
  <w:num w:numId="22" w16cid:durableId="1661999417">
    <w:abstractNumId w:val="12"/>
  </w:num>
  <w:num w:numId="23" w16cid:durableId="1252928917">
    <w:abstractNumId w:val="12"/>
  </w:num>
  <w:num w:numId="24" w16cid:durableId="915820894">
    <w:abstractNumId w:val="12"/>
  </w:num>
  <w:num w:numId="25" w16cid:durableId="1280256410">
    <w:abstractNumId w:val="4"/>
  </w:num>
  <w:num w:numId="26" w16cid:durableId="1808010428">
    <w:abstractNumId w:val="2"/>
  </w:num>
  <w:num w:numId="27" w16cid:durableId="1592007851">
    <w:abstractNumId w:val="1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00"/>
  <w:removePersonalInformation/>
  <w:removeDateAndTime/>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7CF0"/>
    <w:rsid w:val="0000125A"/>
    <w:rsid w:val="00001B0E"/>
    <w:rsid w:val="00012EC8"/>
    <w:rsid w:val="00014D80"/>
    <w:rsid w:val="00015B2B"/>
    <w:rsid w:val="000205CF"/>
    <w:rsid w:val="00031AEF"/>
    <w:rsid w:val="00044F15"/>
    <w:rsid w:val="000454D8"/>
    <w:rsid w:val="00056D2B"/>
    <w:rsid w:val="00057AEB"/>
    <w:rsid w:val="00071493"/>
    <w:rsid w:val="00075A7E"/>
    <w:rsid w:val="00083157"/>
    <w:rsid w:val="00095609"/>
    <w:rsid w:val="000A28B0"/>
    <w:rsid w:val="000A5EED"/>
    <w:rsid w:val="000A775A"/>
    <w:rsid w:val="000B78CD"/>
    <w:rsid w:val="000D390C"/>
    <w:rsid w:val="000D55F2"/>
    <w:rsid w:val="000D798D"/>
    <w:rsid w:val="000E11A8"/>
    <w:rsid w:val="000E6A2B"/>
    <w:rsid w:val="000F055C"/>
    <w:rsid w:val="000F67F0"/>
    <w:rsid w:val="00102675"/>
    <w:rsid w:val="0010490A"/>
    <w:rsid w:val="00110455"/>
    <w:rsid w:val="0011102B"/>
    <w:rsid w:val="00115EA8"/>
    <w:rsid w:val="0014142A"/>
    <w:rsid w:val="00142F8D"/>
    <w:rsid w:val="001529DE"/>
    <w:rsid w:val="00160489"/>
    <w:rsid w:val="00166F41"/>
    <w:rsid w:val="00167D3D"/>
    <w:rsid w:val="0017669A"/>
    <w:rsid w:val="00187CBE"/>
    <w:rsid w:val="001951D6"/>
    <w:rsid w:val="001A07A5"/>
    <w:rsid w:val="001A34AF"/>
    <w:rsid w:val="001B03EE"/>
    <w:rsid w:val="001B0DE3"/>
    <w:rsid w:val="001B13CC"/>
    <w:rsid w:val="001B6011"/>
    <w:rsid w:val="001B70F2"/>
    <w:rsid w:val="001C39C4"/>
    <w:rsid w:val="001C4FA4"/>
    <w:rsid w:val="001D1D4A"/>
    <w:rsid w:val="001D4660"/>
    <w:rsid w:val="001D530D"/>
    <w:rsid w:val="001D6A21"/>
    <w:rsid w:val="001E2352"/>
    <w:rsid w:val="001F14C0"/>
    <w:rsid w:val="001F45E6"/>
    <w:rsid w:val="001F7818"/>
    <w:rsid w:val="00213EB5"/>
    <w:rsid w:val="00221CBB"/>
    <w:rsid w:val="00237081"/>
    <w:rsid w:val="00255136"/>
    <w:rsid w:val="00261268"/>
    <w:rsid w:val="00262A37"/>
    <w:rsid w:val="002654BC"/>
    <w:rsid w:val="00283B38"/>
    <w:rsid w:val="0029046F"/>
    <w:rsid w:val="002905AF"/>
    <w:rsid w:val="002918F1"/>
    <w:rsid w:val="00297633"/>
    <w:rsid w:val="002C2065"/>
    <w:rsid w:val="002C3D5A"/>
    <w:rsid w:val="002C4763"/>
    <w:rsid w:val="002C645C"/>
    <w:rsid w:val="002C9ED2"/>
    <w:rsid w:val="002D05C8"/>
    <w:rsid w:val="002D7C7A"/>
    <w:rsid w:val="002E4F28"/>
    <w:rsid w:val="002E6B62"/>
    <w:rsid w:val="002E8CD3"/>
    <w:rsid w:val="002F27C4"/>
    <w:rsid w:val="002F53B3"/>
    <w:rsid w:val="002F6655"/>
    <w:rsid w:val="002F7F0A"/>
    <w:rsid w:val="00307DF7"/>
    <w:rsid w:val="00311B3B"/>
    <w:rsid w:val="003135FC"/>
    <w:rsid w:val="003146A7"/>
    <w:rsid w:val="00326EEC"/>
    <w:rsid w:val="0033052D"/>
    <w:rsid w:val="003328A4"/>
    <w:rsid w:val="00334A7C"/>
    <w:rsid w:val="003467F8"/>
    <w:rsid w:val="00356FAC"/>
    <w:rsid w:val="00368261"/>
    <w:rsid w:val="00368261"/>
    <w:rsid w:val="0037321D"/>
    <w:rsid w:val="00380266"/>
    <w:rsid w:val="00384D89"/>
    <w:rsid w:val="0038565C"/>
    <w:rsid w:val="0038707F"/>
    <w:rsid w:val="00396BAA"/>
    <w:rsid w:val="003A63C7"/>
    <w:rsid w:val="003C5629"/>
    <w:rsid w:val="003D0777"/>
    <w:rsid w:val="003D1B81"/>
    <w:rsid w:val="003E4899"/>
    <w:rsid w:val="003E5303"/>
    <w:rsid w:val="003F7810"/>
    <w:rsid w:val="0040530D"/>
    <w:rsid w:val="00420425"/>
    <w:rsid w:val="00423FDE"/>
    <w:rsid w:val="00430AB1"/>
    <w:rsid w:val="00432354"/>
    <w:rsid w:val="004338F9"/>
    <w:rsid w:val="0044554A"/>
    <w:rsid w:val="00453FAF"/>
    <w:rsid w:val="0045766D"/>
    <w:rsid w:val="00464A04"/>
    <w:rsid w:val="00466BF4"/>
    <w:rsid w:val="0047020B"/>
    <w:rsid w:val="004744B2"/>
    <w:rsid w:val="004845F3"/>
    <w:rsid w:val="00495DEF"/>
    <w:rsid w:val="0049689B"/>
    <w:rsid w:val="004B136F"/>
    <w:rsid w:val="004B2B84"/>
    <w:rsid w:val="004C3D35"/>
    <w:rsid w:val="004C4890"/>
    <w:rsid w:val="004C7B44"/>
    <w:rsid w:val="004D47C7"/>
    <w:rsid w:val="004E19A6"/>
    <w:rsid w:val="004E1CA5"/>
    <w:rsid w:val="004E2E53"/>
    <w:rsid w:val="004E5717"/>
    <w:rsid w:val="004F58E5"/>
    <w:rsid w:val="004F7DF2"/>
    <w:rsid w:val="005158C0"/>
    <w:rsid w:val="00515E1C"/>
    <w:rsid w:val="00524730"/>
    <w:rsid w:val="0052E5BB"/>
    <w:rsid w:val="00533453"/>
    <w:rsid w:val="00555924"/>
    <w:rsid w:val="005607D3"/>
    <w:rsid w:val="00563AF7"/>
    <w:rsid w:val="00566F32"/>
    <w:rsid w:val="005675F4"/>
    <w:rsid w:val="0057021B"/>
    <w:rsid w:val="005729A0"/>
    <w:rsid w:val="00574A38"/>
    <w:rsid w:val="00577CED"/>
    <w:rsid w:val="00586C6A"/>
    <w:rsid w:val="00590558"/>
    <w:rsid w:val="00592F2A"/>
    <w:rsid w:val="00594272"/>
    <w:rsid w:val="00594AD5"/>
    <w:rsid w:val="005A2BCF"/>
    <w:rsid w:val="005A7287"/>
    <w:rsid w:val="005A75A7"/>
    <w:rsid w:val="005B09F9"/>
    <w:rsid w:val="005C4486"/>
    <w:rsid w:val="005CD62C"/>
    <w:rsid w:val="005F68F5"/>
    <w:rsid w:val="00600A57"/>
    <w:rsid w:val="0060506F"/>
    <w:rsid w:val="0060779F"/>
    <w:rsid w:val="00607815"/>
    <w:rsid w:val="00607CF0"/>
    <w:rsid w:val="006100B4"/>
    <w:rsid w:val="00617F81"/>
    <w:rsid w:val="00622CEF"/>
    <w:rsid w:val="00626B9F"/>
    <w:rsid w:val="006439C9"/>
    <w:rsid w:val="0064BCBF"/>
    <w:rsid w:val="006630A5"/>
    <w:rsid w:val="0066685B"/>
    <w:rsid w:val="00671924"/>
    <w:rsid w:val="00672285"/>
    <w:rsid w:val="00674200"/>
    <w:rsid w:val="00677C12"/>
    <w:rsid w:val="006900D0"/>
    <w:rsid w:val="00693605"/>
    <w:rsid w:val="00693C40"/>
    <w:rsid w:val="0069757B"/>
    <w:rsid w:val="006A54DD"/>
    <w:rsid w:val="006A6F7B"/>
    <w:rsid w:val="006B2A60"/>
    <w:rsid w:val="006C17D4"/>
    <w:rsid w:val="006C6786"/>
    <w:rsid w:val="006C7B76"/>
    <w:rsid w:val="006D32F9"/>
    <w:rsid w:val="006E1F68"/>
    <w:rsid w:val="006F0C80"/>
    <w:rsid w:val="006F0FA7"/>
    <w:rsid w:val="006F1863"/>
    <w:rsid w:val="006F1FEE"/>
    <w:rsid w:val="006F2431"/>
    <w:rsid w:val="006F2ED3"/>
    <w:rsid w:val="007012A2"/>
    <w:rsid w:val="00706B15"/>
    <w:rsid w:val="00707DC8"/>
    <w:rsid w:val="00712FF6"/>
    <w:rsid w:val="00716147"/>
    <w:rsid w:val="007270A0"/>
    <w:rsid w:val="00734B57"/>
    <w:rsid w:val="00735093"/>
    <w:rsid w:val="0074536E"/>
    <w:rsid w:val="00745DE5"/>
    <w:rsid w:val="00751D8E"/>
    <w:rsid w:val="007520CE"/>
    <w:rsid w:val="0075214B"/>
    <w:rsid w:val="00753E95"/>
    <w:rsid w:val="00767942"/>
    <w:rsid w:val="007710D7"/>
    <w:rsid w:val="00782ED3"/>
    <w:rsid w:val="0078732E"/>
    <w:rsid w:val="0078D87B"/>
    <w:rsid w:val="00794618"/>
    <w:rsid w:val="00797FE9"/>
    <w:rsid w:val="007B499F"/>
    <w:rsid w:val="007C1345"/>
    <w:rsid w:val="007D0465"/>
    <w:rsid w:val="007D7464"/>
    <w:rsid w:val="007E02E9"/>
    <w:rsid w:val="007E4D78"/>
    <w:rsid w:val="007E79A2"/>
    <w:rsid w:val="007F6866"/>
    <w:rsid w:val="008022B4"/>
    <w:rsid w:val="0080742D"/>
    <w:rsid w:val="00813338"/>
    <w:rsid w:val="0082215D"/>
    <w:rsid w:val="00822CFD"/>
    <w:rsid w:val="00823207"/>
    <w:rsid w:val="008252DC"/>
    <w:rsid w:val="008255F4"/>
    <w:rsid w:val="00826F85"/>
    <w:rsid w:val="00827BA9"/>
    <w:rsid w:val="00837693"/>
    <w:rsid w:val="00843D38"/>
    <w:rsid w:val="008502A0"/>
    <w:rsid w:val="008604D8"/>
    <w:rsid w:val="00862294"/>
    <w:rsid w:val="008717D9"/>
    <w:rsid w:val="008816D7"/>
    <w:rsid w:val="00891173"/>
    <w:rsid w:val="008A7EC8"/>
    <w:rsid w:val="008B6D2D"/>
    <w:rsid w:val="008C332E"/>
    <w:rsid w:val="008C4852"/>
    <w:rsid w:val="008C5DD8"/>
    <w:rsid w:val="008D397B"/>
    <w:rsid w:val="008D4AB0"/>
    <w:rsid w:val="008F028A"/>
    <w:rsid w:val="008F73A4"/>
    <w:rsid w:val="00900EAB"/>
    <w:rsid w:val="0091196B"/>
    <w:rsid w:val="009176E9"/>
    <w:rsid w:val="009266F7"/>
    <w:rsid w:val="00930EFA"/>
    <w:rsid w:val="00936089"/>
    <w:rsid w:val="0094188A"/>
    <w:rsid w:val="00943582"/>
    <w:rsid w:val="00943AE6"/>
    <w:rsid w:val="0095069B"/>
    <w:rsid w:val="0095799E"/>
    <w:rsid w:val="00966797"/>
    <w:rsid w:val="0098713C"/>
    <w:rsid w:val="00991C1D"/>
    <w:rsid w:val="009A0F2D"/>
    <w:rsid w:val="009A525F"/>
    <w:rsid w:val="009A53B9"/>
    <w:rsid w:val="009B62C9"/>
    <w:rsid w:val="009C5D1F"/>
    <w:rsid w:val="009CF18D"/>
    <w:rsid w:val="009D2547"/>
    <w:rsid w:val="009D3522"/>
    <w:rsid w:val="009D37E2"/>
    <w:rsid w:val="009E5ADA"/>
    <w:rsid w:val="009F6840"/>
    <w:rsid w:val="00A07435"/>
    <w:rsid w:val="00A12980"/>
    <w:rsid w:val="00A14BCB"/>
    <w:rsid w:val="00A151BC"/>
    <w:rsid w:val="00A20FE3"/>
    <w:rsid w:val="00A5111B"/>
    <w:rsid w:val="00A55575"/>
    <w:rsid w:val="00A56756"/>
    <w:rsid w:val="00A56B28"/>
    <w:rsid w:val="00A63BFF"/>
    <w:rsid w:val="00A66A8D"/>
    <w:rsid w:val="00A70A75"/>
    <w:rsid w:val="00A90D17"/>
    <w:rsid w:val="00A92C90"/>
    <w:rsid w:val="00A97DC4"/>
    <w:rsid w:val="00AA2CA1"/>
    <w:rsid w:val="00AB2CAC"/>
    <w:rsid w:val="00AB7FA7"/>
    <w:rsid w:val="00AC0622"/>
    <w:rsid w:val="00AC2841"/>
    <w:rsid w:val="00AD2C02"/>
    <w:rsid w:val="00AE660D"/>
    <w:rsid w:val="00AF124D"/>
    <w:rsid w:val="00AF15FE"/>
    <w:rsid w:val="00AF1A2F"/>
    <w:rsid w:val="00B06E4A"/>
    <w:rsid w:val="00B118DE"/>
    <w:rsid w:val="00B1376B"/>
    <w:rsid w:val="00B15237"/>
    <w:rsid w:val="00B16414"/>
    <w:rsid w:val="00B22ABB"/>
    <w:rsid w:val="00B261BD"/>
    <w:rsid w:val="00B3250B"/>
    <w:rsid w:val="00B57250"/>
    <w:rsid w:val="00B6542A"/>
    <w:rsid w:val="00B6710E"/>
    <w:rsid w:val="00B71170"/>
    <w:rsid w:val="00B72BE4"/>
    <w:rsid w:val="00B73101"/>
    <w:rsid w:val="00B74F54"/>
    <w:rsid w:val="00B76E99"/>
    <w:rsid w:val="00B8193A"/>
    <w:rsid w:val="00B84AB9"/>
    <w:rsid w:val="00B8767B"/>
    <w:rsid w:val="00B9142C"/>
    <w:rsid w:val="00B92BD6"/>
    <w:rsid w:val="00BB70F3"/>
    <w:rsid w:val="00BC68C3"/>
    <w:rsid w:val="00BD0449"/>
    <w:rsid w:val="00BD10C0"/>
    <w:rsid w:val="00BD2684"/>
    <w:rsid w:val="00BE6C85"/>
    <w:rsid w:val="00BF273F"/>
    <w:rsid w:val="00BF5066"/>
    <w:rsid w:val="00BF6E24"/>
    <w:rsid w:val="00C10A9A"/>
    <w:rsid w:val="00C14FEF"/>
    <w:rsid w:val="00C158B7"/>
    <w:rsid w:val="00C255EC"/>
    <w:rsid w:val="00C2738A"/>
    <w:rsid w:val="00C37FC6"/>
    <w:rsid w:val="00C41FFC"/>
    <w:rsid w:val="00C43E4F"/>
    <w:rsid w:val="00C442CB"/>
    <w:rsid w:val="00C46D85"/>
    <w:rsid w:val="00C4761E"/>
    <w:rsid w:val="00C478CF"/>
    <w:rsid w:val="00C501DD"/>
    <w:rsid w:val="00C54084"/>
    <w:rsid w:val="00C55C00"/>
    <w:rsid w:val="00C6218D"/>
    <w:rsid w:val="00C755AB"/>
    <w:rsid w:val="00C76928"/>
    <w:rsid w:val="00CA6643"/>
    <w:rsid w:val="00CB48F2"/>
    <w:rsid w:val="00CC2CAD"/>
    <w:rsid w:val="00CD621D"/>
    <w:rsid w:val="00CD709E"/>
    <w:rsid w:val="00CD7DF4"/>
    <w:rsid w:val="00CD7F8A"/>
    <w:rsid w:val="00CE5A50"/>
    <w:rsid w:val="00CF5B69"/>
    <w:rsid w:val="00D025D7"/>
    <w:rsid w:val="00D14D67"/>
    <w:rsid w:val="00D25292"/>
    <w:rsid w:val="00D30012"/>
    <w:rsid w:val="00D40AF9"/>
    <w:rsid w:val="00D52885"/>
    <w:rsid w:val="00D55AC0"/>
    <w:rsid w:val="00D57DA0"/>
    <w:rsid w:val="00D57F2C"/>
    <w:rsid w:val="00D61A48"/>
    <w:rsid w:val="00D70625"/>
    <w:rsid w:val="00D936F5"/>
    <w:rsid w:val="00D944B2"/>
    <w:rsid w:val="00D96D2E"/>
    <w:rsid w:val="00D96DA1"/>
    <w:rsid w:val="00DA859E"/>
    <w:rsid w:val="00DB0146"/>
    <w:rsid w:val="00DC035B"/>
    <w:rsid w:val="00DC66AF"/>
    <w:rsid w:val="00DF4E22"/>
    <w:rsid w:val="00DF6EDA"/>
    <w:rsid w:val="00E01977"/>
    <w:rsid w:val="00E21D0D"/>
    <w:rsid w:val="00E2545A"/>
    <w:rsid w:val="00E35A08"/>
    <w:rsid w:val="00E408E1"/>
    <w:rsid w:val="00E41C8E"/>
    <w:rsid w:val="00E43757"/>
    <w:rsid w:val="00E46DEF"/>
    <w:rsid w:val="00E57F4C"/>
    <w:rsid w:val="00E65D02"/>
    <w:rsid w:val="00E770B3"/>
    <w:rsid w:val="00E8168A"/>
    <w:rsid w:val="00E81C8F"/>
    <w:rsid w:val="00E82148"/>
    <w:rsid w:val="00E83B17"/>
    <w:rsid w:val="00E911A6"/>
    <w:rsid w:val="00E92CA7"/>
    <w:rsid w:val="00EC02A4"/>
    <w:rsid w:val="00EC1C6B"/>
    <w:rsid w:val="00EC2924"/>
    <w:rsid w:val="00EC4FA4"/>
    <w:rsid w:val="00EC6920"/>
    <w:rsid w:val="00ED5FC6"/>
    <w:rsid w:val="00EE5B94"/>
    <w:rsid w:val="00EF18C1"/>
    <w:rsid w:val="00EF787F"/>
    <w:rsid w:val="00F02E97"/>
    <w:rsid w:val="00F058E6"/>
    <w:rsid w:val="00F09B7F"/>
    <w:rsid w:val="00F1532A"/>
    <w:rsid w:val="00F23813"/>
    <w:rsid w:val="00F27AF3"/>
    <w:rsid w:val="00F30978"/>
    <w:rsid w:val="00F315E6"/>
    <w:rsid w:val="00F330F6"/>
    <w:rsid w:val="00F3428E"/>
    <w:rsid w:val="00F44DA3"/>
    <w:rsid w:val="00F46F54"/>
    <w:rsid w:val="00F5351D"/>
    <w:rsid w:val="00F609FB"/>
    <w:rsid w:val="00F65232"/>
    <w:rsid w:val="00F74D97"/>
    <w:rsid w:val="00F74EDF"/>
    <w:rsid w:val="00F750AA"/>
    <w:rsid w:val="00F8093D"/>
    <w:rsid w:val="00F8375C"/>
    <w:rsid w:val="00F847EA"/>
    <w:rsid w:val="00F97E35"/>
    <w:rsid w:val="00FA693D"/>
    <w:rsid w:val="00FB4D80"/>
    <w:rsid w:val="00FD413D"/>
    <w:rsid w:val="00FE3F50"/>
    <w:rsid w:val="00FE5FDA"/>
    <w:rsid w:val="00FF6723"/>
    <w:rsid w:val="01039494"/>
    <w:rsid w:val="0115A0F1"/>
    <w:rsid w:val="01246712"/>
    <w:rsid w:val="0143BAB5"/>
    <w:rsid w:val="01973121"/>
    <w:rsid w:val="01D68846"/>
    <w:rsid w:val="01EDCC2C"/>
    <w:rsid w:val="024BB7DD"/>
    <w:rsid w:val="027FBCC4"/>
    <w:rsid w:val="0281EA80"/>
    <w:rsid w:val="02889B11"/>
    <w:rsid w:val="029327B3"/>
    <w:rsid w:val="02C3FBD5"/>
    <w:rsid w:val="02D061C7"/>
    <w:rsid w:val="02D760D4"/>
    <w:rsid w:val="02E9EDAF"/>
    <w:rsid w:val="02F6507F"/>
    <w:rsid w:val="03358C6A"/>
    <w:rsid w:val="03360EA8"/>
    <w:rsid w:val="0358E7AA"/>
    <w:rsid w:val="035FBF2C"/>
    <w:rsid w:val="0360BDDC"/>
    <w:rsid w:val="03AC8BBB"/>
    <w:rsid w:val="03B88BFC"/>
    <w:rsid w:val="04359FCC"/>
    <w:rsid w:val="047C8877"/>
    <w:rsid w:val="04913B8C"/>
    <w:rsid w:val="0494DF6B"/>
    <w:rsid w:val="0498AA11"/>
    <w:rsid w:val="04BD587E"/>
    <w:rsid w:val="04E9C9A6"/>
    <w:rsid w:val="04EB12FE"/>
    <w:rsid w:val="04EDB25F"/>
    <w:rsid w:val="050741DC"/>
    <w:rsid w:val="055DA71D"/>
    <w:rsid w:val="058094AA"/>
    <w:rsid w:val="0581104E"/>
    <w:rsid w:val="05999052"/>
    <w:rsid w:val="05B5270A"/>
    <w:rsid w:val="05C5BB5F"/>
    <w:rsid w:val="05DA69D2"/>
    <w:rsid w:val="05F1CE0F"/>
    <w:rsid w:val="0636771C"/>
    <w:rsid w:val="0636F2D1"/>
    <w:rsid w:val="0641E718"/>
    <w:rsid w:val="0654A4F6"/>
    <w:rsid w:val="0666FEDB"/>
    <w:rsid w:val="0678EDD0"/>
    <w:rsid w:val="06872259"/>
    <w:rsid w:val="069E31FD"/>
    <w:rsid w:val="06A23542"/>
    <w:rsid w:val="06A53131"/>
    <w:rsid w:val="06B872A9"/>
    <w:rsid w:val="06D4365E"/>
    <w:rsid w:val="06D4ED37"/>
    <w:rsid w:val="06D8C3A4"/>
    <w:rsid w:val="06E2EC42"/>
    <w:rsid w:val="06F62346"/>
    <w:rsid w:val="0713CC15"/>
    <w:rsid w:val="07163B4C"/>
    <w:rsid w:val="07187843"/>
    <w:rsid w:val="0721CE7B"/>
    <w:rsid w:val="0734E832"/>
    <w:rsid w:val="07496E93"/>
    <w:rsid w:val="0752D8D8"/>
    <w:rsid w:val="07712423"/>
    <w:rsid w:val="07717D40"/>
    <w:rsid w:val="078960DB"/>
    <w:rsid w:val="07906C66"/>
    <w:rsid w:val="079FFC17"/>
    <w:rsid w:val="07BB8C90"/>
    <w:rsid w:val="07C0FD80"/>
    <w:rsid w:val="07C5212E"/>
    <w:rsid w:val="07E0E9BA"/>
    <w:rsid w:val="07F07947"/>
    <w:rsid w:val="07F99EAE"/>
    <w:rsid w:val="082BE756"/>
    <w:rsid w:val="0842CAC9"/>
    <w:rsid w:val="084994C4"/>
    <w:rsid w:val="086C128A"/>
    <w:rsid w:val="086DDA90"/>
    <w:rsid w:val="08808BC6"/>
    <w:rsid w:val="08C949FB"/>
    <w:rsid w:val="08D4203A"/>
    <w:rsid w:val="0902480F"/>
    <w:rsid w:val="090ED2E1"/>
    <w:rsid w:val="090F38CF"/>
    <w:rsid w:val="09176969"/>
    <w:rsid w:val="09288013"/>
    <w:rsid w:val="09339F11"/>
    <w:rsid w:val="095AE887"/>
    <w:rsid w:val="09BE3ED1"/>
    <w:rsid w:val="09C554CA"/>
    <w:rsid w:val="09E85544"/>
    <w:rsid w:val="09EEA467"/>
    <w:rsid w:val="09F47A6D"/>
    <w:rsid w:val="0A23F75C"/>
    <w:rsid w:val="0A341B16"/>
    <w:rsid w:val="0A37ED6A"/>
    <w:rsid w:val="0A53B3E8"/>
    <w:rsid w:val="0A6BE7B6"/>
    <w:rsid w:val="0A7017A0"/>
    <w:rsid w:val="0A989718"/>
    <w:rsid w:val="0ACDC6E3"/>
    <w:rsid w:val="0ADE2BF7"/>
    <w:rsid w:val="0AE7A90D"/>
    <w:rsid w:val="0B079664"/>
    <w:rsid w:val="0B1261E4"/>
    <w:rsid w:val="0B49ABF9"/>
    <w:rsid w:val="0B5DAA04"/>
    <w:rsid w:val="0B7C750C"/>
    <w:rsid w:val="0B83762B"/>
    <w:rsid w:val="0B90FC42"/>
    <w:rsid w:val="0BC6E6FE"/>
    <w:rsid w:val="0BCBFE79"/>
    <w:rsid w:val="0BDE3895"/>
    <w:rsid w:val="0C1C676E"/>
    <w:rsid w:val="0C1D1449"/>
    <w:rsid w:val="0C1F797C"/>
    <w:rsid w:val="0C30C23F"/>
    <w:rsid w:val="0C4907E5"/>
    <w:rsid w:val="0C511538"/>
    <w:rsid w:val="0C51BE2A"/>
    <w:rsid w:val="0C9F9E50"/>
    <w:rsid w:val="0CB93422"/>
    <w:rsid w:val="0CC68CE5"/>
    <w:rsid w:val="0CF44AF8"/>
    <w:rsid w:val="0D0B4236"/>
    <w:rsid w:val="0D0CA35D"/>
    <w:rsid w:val="0D1A506E"/>
    <w:rsid w:val="0D3546D9"/>
    <w:rsid w:val="0D39BED3"/>
    <w:rsid w:val="0D6102D1"/>
    <w:rsid w:val="0D663A44"/>
    <w:rsid w:val="0DAF3261"/>
    <w:rsid w:val="0DCF4F06"/>
    <w:rsid w:val="0DE25FF0"/>
    <w:rsid w:val="0DFB199F"/>
    <w:rsid w:val="0E35DAD8"/>
    <w:rsid w:val="0E644AF3"/>
    <w:rsid w:val="0E787A83"/>
    <w:rsid w:val="0E7DDE3E"/>
    <w:rsid w:val="0E87DD37"/>
    <w:rsid w:val="0E95EAA6"/>
    <w:rsid w:val="0E99C793"/>
    <w:rsid w:val="0E9AA4DC"/>
    <w:rsid w:val="0EDC5710"/>
    <w:rsid w:val="0EDD19FE"/>
    <w:rsid w:val="0EDDAAA1"/>
    <w:rsid w:val="0EE5DB5F"/>
    <w:rsid w:val="0F2F99C2"/>
    <w:rsid w:val="0F9F7205"/>
    <w:rsid w:val="0FBA8E3B"/>
    <w:rsid w:val="0FC28F39"/>
    <w:rsid w:val="100361C3"/>
    <w:rsid w:val="100DCD7B"/>
    <w:rsid w:val="101988E3"/>
    <w:rsid w:val="101E0810"/>
    <w:rsid w:val="1040A3E3"/>
    <w:rsid w:val="10966A47"/>
    <w:rsid w:val="10FCE16A"/>
    <w:rsid w:val="1109B9CD"/>
    <w:rsid w:val="1136F9C5"/>
    <w:rsid w:val="1169BC01"/>
    <w:rsid w:val="1169C53C"/>
    <w:rsid w:val="118DD7DE"/>
    <w:rsid w:val="11942925"/>
    <w:rsid w:val="11C47AB5"/>
    <w:rsid w:val="11EE9817"/>
    <w:rsid w:val="11F22916"/>
    <w:rsid w:val="121B48F8"/>
    <w:rsid w:val="122B8605"/>
    <w:rsid w:val="123DE5C8"/>
    <w:rsid w:val="124A1B67"/>
    <w:rsid w:val="1255EC57"/>
    <w:rsid w:val="125B3A98"/>
    <w:rsid w:val="126F218A"/>
    <w:rsid w:val="128BE36C"/>
    <w:rsid w:val="129FF186"/>
    <w:rsid w:val="12BC806D"/>
    <w:rsid w:val="12BF2DEF"/>
    <w:rsid w:val="12CC544D"/>
    <w:rsid w:val="12E61354"/>
    <w:rsid w:val="12E8684D"/>
    <w:rsid w:val="130D5E73"/>
    <w:rsid w:val="133C1AE8"/>
    <w:rsid w:val="1355EE49"/>
    <w:rsid w:val="1361B3F8"/>
    <w:rsid w:val="137F8167"/>
    <w:rsid w:val="138ECB0C"/>
    <w:rsid w:val="1391A24B"/>
    <w:rsid w:val="13B0EFFD"/>
    <w:rsid w:val="13C7F99E"/>
    <w:rsid w:val="13CED3E6"/>
    <w:rsid w:val="13D1E972"/>
    <w:rsid w:val="13F2ABC7"/>
    <w:rsid w:val="13F378F0"/>
    <w:rsid w:val="13F88217"/>
    <w:rsid w:val="140CC3F8"/>
    <w:rsid w:val="14235093"/>
    <w:rsid w:val="14363CF1"/>
    <w:rsid w:val="144E726B"/>
    <w:rsid w:val="14529BBA"/>
    <w:rsid w:val="1461CF09"/>
    <w:rsid w:val="1465E8C6"/>
    <w:rsid w:val="146D96C9"/>
    <w:rsid w:val="146E4243"/>
    <w:rsid w:val="14877014"/>
    <w:rsid w:val="149CC7DC"/>
    <w:rsid w:val="14B775DE"/>
    <w:rsid w:val="14B89430"/>
    <w:rsid w:val="14BAA0E0"/>
    <w:rsid w:val="14C99681"/>
    <w:rsid w:val="14CEF315"/>
    <w:rsid w:val="152024F2"/>
    <w:rsid w:val="154FA386"/>
    <w:rsid w:val="15500272"/>
    <w:rsid w:val="157C8BAD"/>
    <w:rsid w:val="15952EB5"/>
    <w:rsid w:val="1598148D"/>
    <w:rsid w:val="15A121FE"/>
    <w:rsid w:val="15A289BD"/>
    <w:rsid w:val="15A6054A"/>
    <w:rsid w:val="15B1CC04"/>
    <w:rsid w:val="15C1C2DF"/>
    <w:rsid w:val="15C32BB3"/>
    <w:rsid w:val="15EA1E5A"/>
    <w:rsid w:val="1601A37F"/>
    <w:rsid w:val="1607C3CF"/>
    <w:rsid w:val="165A904B"/>
    <w:rsid w:val="169D82F3"/>
    <w:rsid w:val="169E017E"/>
    <w:rsid w:val="16D12C9A"/>
    <w:rsid w:val="16D2B427"/>
    <w:rsid w:val="1710529A"/>
    <w:rsid w:val="17194B34"/>
    <w:rsid w:val="171B5A52"/>
    <w:rsid w:val="1721984C"/>
    <w:rsid w:val="17337DC9"/>
    <w:rsid w:val="176B4C6C"/>
    <w:rsid w:val="17A68DE5"/>
    <w:rsid w:val="17AD75D9"/>
    <w:rsid w:val="17B662BB"/>
    <w:rsid w:val="17CC656B"/>
    <w:rsid w:val="180C25E4"/>
    <w:rsid w:val="181BBAE8"/>
    <w:rsid w:val="18230E83"/>
    <w:rsid w:val="182F5A1A"/>
    <w:rsid w:val="184ECEE1"/>
    <w:rsid w:val="18542FD9"/>
    <w:rsid w:val="188333A1"/>
    <w:rsid w:val="18842854"/>
    <w:rsid w:val="1891F954"/>
    <w:rsid w:val="18A69222"/>
    <w:rsid w:val="18B5034F"/>
    <w:rsid w:val="18F1DF12"/>
    <w:rsid w:val="1912B429"/>
    <w:rsid w:val="191F2A4E"/>
    <w:rsid w:val="1967D244"/>
    <w:rsid w:val="196C4325"/>
    <w:rsid w:val="19BD7D26"/>
    <w:rsid w:val="19D3EF98"/>
    <w:rsid w:val="19D6FC4D"/>
    <w:rsid w:val="19D750BB"/>
    <w:rsid w:val="19DAF29D"/>
    <w:rsid w:val="19E3FEFE"/>
    <w:rsid w:val="19F699E4"/>
    <w:rsid w:val="1A03277C"/>
    <w:rsid w:val="1A0A80F4"/>
    <w:rsid w:val="1A10537E"/>
    <w:rsid w:val="1A356DA5"/>
    <w:rsid w:val="1A46CC8C"/>
    <w:rsid w:val="1A8E0893"/>
    <w:rsid w:val="1A91B7C0"/>
    <w:rsid w:val="1A96AC49"/>
    <w:rsid w:val="1A9D7B44"/>
    <w:rsid w:val="1AABC0AF"/>
    <w:rsid w:val="1AB3936C"/>
    <w:rsid w:val="1AD7146A"/>
    <w:rsid w:val="1AF96530"/>
    <w:rsid w:val="1B00A5D0"/>
    <w:rsid w:val="1B19A4E4"/>
    <w:rsid w:val="1B279781"/>
    <w:rsid w:val="1B486B0C"/>
    <w:rsid w:val="1B7246CE"/>
    <w:rsid w:val="1BB1AD0C"/>
    <w:rsid w:val="1BB65FDE"/>
    <w:rsid w:val="1BDB73BB"/>
    <w:rsid w:val="1C028D1E"/>
    <w:rsid w:val="1C393957"/>
    <w:rsid w:val="1C41EE47"/>
    <w:rsid w:val="1C72D7A6"/>
    <w:rsid w:val="1CCB5F3F"/>
    <w:rsid w:val="1CE9F2F6"/>
    <w:rsid w:val="1CF12D14"/>
    <w:rsid w:val="1D0B3AB3"/>
    <w:rsid w:val="1D1181E7"/>
    <w:rsid w:val="1D5011CB"/>
    <w:rsid w:val="1D7FB5A3"/>
    <w:rsid w:val="1D906E8C"/>
    <w:rsid w:val="1DB9A043"/>
    <w:rsid w:val="1DBC22EB"/>
    <w:rsid w:val="1DBEADDF"/>
    <w:rsid w:val="1DC6815E"/>
    <w:rsid w:val="1DD12860"/>
    <w:rsid w:val="1DE33AA1"/>
    <w:rsid w:val="1DE57EB5"/>
    <w:rsid w:val="1DF6EF18"/>
    <w:rsid w:val="1DF6EF18"/>
    <w:rsid w:val="1DFAF8B2"/>
    <w:rsid w:val="1E02D75A"/>
    <w:rsid w:val="1E03E7C0"/>
    <w:rsid w:val="1E04D190"/>
    <w:rsid w:val="1E0F72DC"/>
    <w:rsid w:val="1E466E8D"/>
    <w:rsid w:val="1E48FF81"/>
    <w:rsid w:val="1EAA9C73"/>
    <w:rsid w:val="1EB197FA"/>
    <w:rsid w:val="1EC47578"/>
    <w:rsid w:val="1EC63359"/>
    <w:rsid w:val="1F2EF3E0"/>
    <w:rsid w:val="1F459606"/>
    <w:rsid w:val="1F720031"/>
    <w:rsid w:val="1F766ECC"/>
    <w:rsid w:val="1F8C228E"/>
    <w:rsid w:val="1FCC40B2"/>
    <w:rsid w:val="20465B05"/>
    <w:rsid w:val="2050591B"/>
    <w:rsid w:val="2056F553"/>
    <w:rsid w:val="20580062"/>
    <w:rsid w:val="205A2BB1"/>
    <w:rsid w:val="20689FA7"/>
    <w:rsid w:val="2088130F"/>
    <w:rsid w:val="20893325"/>
    <w:rsid w:val="208B1C8A"/>
    <w:rsid w:val="209D640E"/>
    <w:rsid w:val="20A40374"/>
    <w:rsid w:val="20A9188D"/>
    <w:rsid w:val="20AED99B"/>
    <w:rsid w:val="20BB0C4C"/>
    <w:rsid w:val="20DAB69A"/>
    <w:rsid w:val="2105FED6"/>
    <w:rsid w:val="210B5F93"/>
    <w:rsid w:val="213747B6"/>
    <w:rsid w:val="21926E7F"/>
    <w:rsid w:val="21934DDF"/>
    <w:rsid w:val="2199AD66"/>
    <w:rsid w:val="21BA4027"/>
    <w:rsid w:val="21C1D058"/>
    <w:rsid w:val="21C894BD"/>
    <w:rsid w:val="22182E2A"/>
    <w:rsid w:val="221B0528"/>
    <w:rsid w:val="221C73ED"/>
    <w:rsid w:val="2229302E"/>
    <w:rsid w:val="222C6F29"/>
    <w:rsid w:val="22433E9B"/>
    <w:rsid w:val="224A28A6"/>
    <w:rsid w:val="2285978F"/>
    <w:rsid w:val="228CB574"/>
    <w:rsid w:val="229B6D2F"/>
    <w:rsid w:val="22ACD982"/>
    <w:rsid w:val="22DD45EB"/>
    <w:rsid w:val="22E0200C"/>
    <w:rsid w:val="22F1CB20"/>
    <w:rsid w:val="22F9F7DE"/>
    <w:rsid w:val="22FC743D"/>
    <w:rsid w:val="23082A63"/>
    <w:rsid w:val="230C8264"/>
    <w:rsid w:val="23367C6C"/>
    <w:rsid w:val="239F773C"/>
    <w:rsid w:val="23E1B324"/>
    <w:rsid w:val="23E52289"/>
    <w:rsid w:val="23EF08D0"/>
    <w:rsid w:val="23F80DD6"/>
    <w:rsid w:val="2417689E"/>
    <w:rsid w:val="2431B85E"/>
    <w:rsid w:val="244B462C"/>
    <w:rsid w:val="244F54CB"/>
    <w:rsid w:val="2463A531"/>
    <w:rsid w:val="248F47E7"/>
    <w:rsid w:val="24947F49"/>
    <w:rsid w:val="249FE70D"/>
    <w:rsid w:val="24A71FCB"/>
    <w:rsid w:val="24A9E17D"/>
    <w:rsid w:val="24B5EF3F"/>
    <w:rsid w:val="24BD1980"/>
    <w:rsid w:val="24C5B498"/>
    <w:rsid w:val="24D140E2"/>
    <w:rsid w:val="24DC81CE"/>
    <w:rsid w:val="24F144A3"/>
    <w:rsid w:val="2507ACB6"/>
    <w:rsid w:val="25103356"/>
    <w:rsid w:val="2534A702"/>
    <w:rsid w:val="2543DBE0"/>
    <w:rsid w:val="2544FB65"/>
    <w:rsid w:val="257463E7"/>
    <w:rsid w:val="25A0BA95"/>
    <w:rsid w:val="25AC0062"/>
    <w:rsid w:val="25D53548"/>
    <w:rsid w:val="26212231"/>
    <w:rsid w:val="26241D18"/>
    <w:rsid w:val="263607E3"/>
    <w:rsid w:val="263A2CFE"/>
    <w:rsid w:val="2651DD91"/>
    <w:rsid w:val="2658D667"/>
    <w:rsid w:val="26617BBE"/>
    <w:rsid w:val="26777D15"/>
    <w:rsid w:val="267A3F5A"/>
    <w:rsid w:val="26A35842"/>
    <w:rsid w:val="26A3D49E"/>
    <w:rsid w:val="26B22082"/>
    <w:rsid w:val="26CC6F53"/>
    <w:rsid w:val="26D0C490"/>
    <w:rsid w:val="26DF8B63"/>
    <w:rsid w:val="26E7325D"/>
    <w:rsid w:val="271F3DA3"/>
    <w:rsid w:val="2726BBB6"/>
    <w:rsid w:val="272C9781"/>
    <w:rsid w:val="2795AE6C"/>
    <w:rsid w:val="2797F8A8"/>
    <w:rsid w:val="27E0F2D7"/>
    <w:rsid w:val="27F970D7"/>
    <w:rsid w:val="28295977"/>
    <w:rsid w:val="283745AB"/>
    <w:rsid w:val="2859AE3E"/>
    <w:rsid w:val="2866DDA6"/>
    <w:rsid w:val="286771F9"/>
    <w:rsid w:val="28766B1F"/>
    <w:rsid w:val="2890433A"/>
    <w:rsid w:val="28AD883A"/>
    <w:rsid w:val="28B2AF62"/>
    <w:rsid w:val="28D930FB"/>
    <w:rsid w:val="290C20B1"/>
    <w:rsid w:val="29220574"/>
    <w:rsid w:val="29825F14"/>
    <w:rsid w:val="299107C4"/>
    <w:rsid w:val="29AB1423"/>
    <w:rsid w:val="29B14006"/>
    <w:rsid w:val="29CFB349"/>
    <w:rsid w:val="29DB37A7"/>
    <w:rsid w:val="29E6F00C"/>
    <w:rsid w:val="2A013C04"/>
    <w:rsid w:val="2A04BD48"/>
    <w:rsid w:val="2A1792D0"/>
    <w:rsid w:val="2A36FFB6"/>
    <w:rsid w:val="2A5ACAEC"/>
    <w:rsid w:val="2A633650"/>
    <w:rsid w:val="2A973665"/>
    <w:rsid w:val="2AEAFE98"/>
    <w:rsid w:val="2B8D22E4"/>
    <w:rsid w:val="2BB9503D"/>
    <w:rsid w:val="2BC0DA15"/>
    <w:rsid w:val="2BC7E0E9"/>
    <w:rsid w:val="2BDE65C0"/>
    <w:rsid w:val="2BE8CFEF"/>
    <w:rsid w:val="2BFB0D05"/>
    <w:rsid w:val="2C02E2E0"/>
    <w:rsid w:val="2C05CF65"/>
    <w:rsid w:val="2C4C7FD7"/>
    <w:rsid w:val="2C878C5D"/>
    <w:rsid w:val="2C91A9A8"/>
    <w:rsid w:val="2C9BBC6A"/>
    <w:rsid w:val="2CC5B7D4"/>
    <w:rsid w:val="2CD99F04"/>
    <w:rsid w:val="2CDEE271"/>
    <w:rsid w:val="2D257AEC"/>
    <w:rsid w:val="2D3CF263"/>
    <w:rsid w:val="2D4136E9"/>
    <w:rsid w:val="2D4FDAC1"/>
    <w:rsid w:val="2D71410F"/>
    <w:rsid w:val="2D8422A0"/>
    <w:rsid w:val="2DA09272"/>
    <w:rsid w:val="2DF2BA0E"/>
    <w:rsid w:val="2E06390F"/>
    <w:rsid w:val="2E1F7C62"/>
    <w:rsid w:val="2E416EF4"/>
    <w:rsid w:val="2E664990"/>
    <w:rsid w:val="2E87F446"/>
    <w:rsid w:val="2E8E56C3"/>
    <w:rsid w:val="2E928547"/>
    <w:rsid w:val="2E932B82"/>
    <w:rsid w:val="2E97E538"/>
    <w:rsid w:val="2E9C4D18"/>
    <w:rsid w:val="2E9FDA98"/>
    <w:rsid w:val="2EBAE79D"/>
    <w:rsid w:val="2ECD7C55"/>
    <w:rsid w:val="2EDA3989"/>
    <w:rsid w:val="2EFED425"/>
    <w:rsid w:val="2F00EDAA"/>
    <w:rsid w:val="2F0B22B6"/>
    <w:rsid w:val="2F32AB48"/>
    <w:rsid w:val="2F43D4CF"/>
    <w:rsid w:val="2F8AF5D4"/>
    <w:rsid w:val="2FC679C3"/>
    <w:rsid w:val="2FC84652"/>
    <w:rsid w:val="2FCECC59"/>
    <w:rsid w:val="2FD02D62"/>
    <w:rsid w:val="2FD8DC0A"/>
    <w:rsid w:val="2FF99F6D"/>
    <w:rsid w:val="30157AE8"/>
    <w:rsid w:val="304E39D4"/>
    <w:rsid w:val="30576C23"/>
    <w:rsid w:val="3065B2E7"/>
    <w:rsid w:val="309DDBA3"/>
    <w:rsid w:val="30AEE17E"/>
    <w:rsid w:val="30C1E2D6"/>
    <w:rsid w:val="30C59A61"/>
    <w:rsid w:val="30D78F7F"/>
    <w:rsid w:val="30E10C31"/>
    <w:rsid w:val="30E228EA"/>
    <w:rsid w:val="30FB83DA"/>
    <w:rsid w:val="30FF575F"/>
    <w:rsid w:val="311AB595"/>
    <w:rsid w:val="318068D3"/>
    <w:rsid w:val="319202A1"/>
    <w:rsid w:val="3200671C"/>
    <w:rsid w:val="32044855"/>
    <w:rsid w:val="321C1520"/>
    <w:rsid w:val="32B4B603"/>
    <w:rsid w:val="32BCE82D"/>
    <w:rsid w:val="32CFA41D"/>
    <w:rsid w:val="3302D780"/>
    <w:rsid w:val="3316388A"/>
    <w:rsid w:val="3335F682"/>
    <w:rsid w:val="3361BF97"/>
    <w:rsid w:val="33638102"/>
    <w:rsid w:val="33B20F2B"/>
    <w:rsid w:val="33C0DCEA"/>
    <w:rsid w:val="33D02878"/>
    <w:rsid w:val="33D16695"/>
    <w:rsid w:val="3415F9F3"/>
    <w:rsid w:val="3432A2FA"/>
    <w:rsid w:val="343AC623"/>
    <w:rsid w:val="344EE1CA"/>
    <w:rsid w:val="3451D32B"/>
    <w:rsid w:val="346D66A0"/>
    <w:rsid w:val="34737561"/>
    <w:rsid w:val="34783605"/>
    <w:rsid w:val="347B6419"/>
    <w:rsid w:val="349455D0"/>
    <w:rsid w:val="34A6CEBC"/>
    <w:rsid w:val="34C9C97C"/>
    <w:rsid w:val="34DEB66B"/>
    <w:rsid w:val="34EC1193"/>
    <w:rsid w:val="34EC2448"/>
    <w:rsid w:val="350E7EDD"/>
    <w:rsid w:val="351111B2"/>
    <w:rsid w:val="35194BD9"/>
    <w:rsid w:val="353E7CDB"/>
    <w:rsid w:val="354AB284"/>
    <w:rsid w:val="356DC8A3"/>
    <w:rsid w:val="3586D0A7"/>
    <w:rsid w:val="35A17F75"/>
    <w:rsid w:val="35CE534F"/>
    <w:rsid w:val="35F21CD6"/>
    <w:rsid w:val="36099A39"/>
    <w:rsid w:val="36234F7A"/>
    <w:rsid w:val="3636E2FB"/>
    <w:rsid w:val="36546481"/>
    <w:rsid w:val="36571061"/>
    <w:rsid w:val="3678C4F5"/>
    <w:rsid w:val="3696E269"/>
    <w:rsid w:val="36AEF698"/>
    <w:rsid w:val="36B05742"/>
    <w:rsid w:val="36BCDB3D"/>
    <w:rsid w:val="36C464DA"/>
    <w:rsid w:val="36C7E26E"/>
    <w:rsid w:val="36D46007"/>
    <w:rsid w:val="36D8EA99"/>
    <w:rsid w:val="371BA0CD"/>
    <w:rsid w:val="371CF986"/>
    <w:rsid w:val="3734C7D8"/>
    <w:rsid w:val="37586F9D"/>
    <w:rsid w:val="37ADB931"/>
    <w:rsid w:val="37B34A46"/>
    <w:rsid w:val="37CBB519"/>
    <w:rsid w:val="37D14C39"/>
    <w:rsid w:val="38094675"/>
    <w:rsid w:val="3820E06D"/>
    <w:rsid w:val="38650CAD"/>
    <w:rsid w:val="38B07910"/>
    <w:rsid w:val="38DDDCC5"/>
    <w:rsid w:val="39108361"/>
    <w:rsid w:val="39145B97"/>
    <w:rsid w:val="391CFD8D"/>
    <w:rsid w:val="3947670C"/>
    <w:rsid w:val="39693EB7"/>
    <w:rsid w:val="396F7D3D"/>
    <w:rsid w:val="399375A3"/>
    <w:rsid w:val="39954B78"/>
    <w:rsid w:val="39B074FD"/>
    <w:rsid w:val="39C773C9"/>
    <w:rsid w:val="3A2A9F6C"/>
    <w:rsid w:val="3A31AE90"/>
    <w:rsid w:val="3A7103DA"/>
    <w:rsid w:val="3A734FDA"/>
    <w:rsid w:val="3A76F79C"/>
    <w:rsid w:val="3A826F4D"/>
    <w:rsid w:val="3A828982"/>
    <w:rsid w:val="3AE80EF9"/>
    <w:rsid w:val="3AF6D567"/>
    <w:rsid w:val="3B2DFACF"/>
    <w:rsid w:val="3B3C1230"/>
    <w:rsid w:val="3B588823"/>
    <w:rsid w:val="3B594E27"/>
    <w:rsid w:val="3B5D6BBE"/>
    <w:rsid w:val="3B865E20"/>
    <w:rsid w:val="3B943335"/>
    <w:rsid w:val="3B983F3D"/>
    <w:rsid w:val="3BAE3FEE"/>
    <w:rsid w:val="3BCE2EF5"/>
    <w:rsid w:val="3BD3585B"/>
    <w:rsid w:val="3BDE8C87"/>
    <w:rsid w:val="3C05C535"/>
    <w:rsid w:val="3C2D8C1A"/>
    <w:rsid w:val="3C6BAD6A"/>
    <w:rsid w:val="3C70B0AA"/>
    <w:rsid w:val="3C75C088"/>
    <w:rsid w:val="3C886818"/>
    <w:rsid w:val="3CA5956C"/>
    <w:rsid w:val="3CBD9B09"/>
    <w:rsid w:val="3D1CD61E"/>
    <w:rsid w:val="3D3AA223"/>
    <w:rsid w:val="3D5AE4B1"/>
    <w:rsid w:val="3D5BC93A"/>
    <w:rsid w:val="3D7AFD42"/>
    <w:rsid w:val="3DA935A6"/>
    <w:rsid w:val="3DCDD7AE"/>
    <w:rsid w:val="3DDBEFCA"/>
    <w:rsid w:val="3DED4101"/>
    <w:rsid w:val="3DF7495E"/>
    <w:rsid w:val="3DF87041"/>
    <w:rsid w:val="3E058D33"/>
    <w:rsid w:val="3E1F32AB"/>
    <w:rsid w:val="3E20486C"/>
    <w:rsid w:val="3E72CFFB"/>
    <w:rsid w:val="3E8E5516"/>
    <w:rsid w:val="3EABC629"/>
    <w:rsid w:val="3EB7B1B2"/>
    <w:rsid w:val="3EC5CB46"/>
    <w:rsid w:val="3ECA289D"/>
    <w:rsid w:val="3EDC755B"/>
    <w:rsid w:val="3EDDE439"/>
    <w:rsid w:val="3EE81863"/>
    <w:rsid w:val="3EF412E2"/>
    <w:rsid w:val="3F08FDFC"/>
    <w:rsid w:val="3F229A6B"/>
    <w:rsid w:val="3F569738"/>
    <w:rsid w:val="3F5AAC6C"/>
    <w:rsid w:val="3F72DE1F"/>
    <w:rsid w:val="3F8FFFFD"/>
    <w:rsid w:val="3F91D05F"/>
    <w:rsid w:val="3F91D05F"/>
    <w:rsid w:val="3FD599EA"/>
    <w:rsid w:val="3FE7F13B"/>
    <w:rsid w:val="4012C599"/>
    <w:rsid w:val="4012D1B7"/>
    <w:rsid w:val="40809FF8"/>
    <w:rsid w:val="408422E9"/>
    <w:rsid w:val="409CD36A"/>
    <w:rsid w:val="40D16257"/>
    <w:rsid w:val="40E7D77A"/>
    <w:rsid w:val="40EBD1B8"/>
    <w:rsid w:val="40F1EBDE"/>
    <w:rsid w:val="41073358"/>
    <w:rsid w:val="41073C4F"/>
    <w:rsid w:val="41260EC6"/>
    <w:rsid w:val="41663A54"/>
    <w:rsid w:val="4189D231"/>
    <w:rsid w:val="4190E85A"/>
    <w:rsid w:val="419C72D0"/>
    <w:rsid w:val="41A5A105"/>
    <w:rsid w:val="41BF92C3"/>
    <w:rsid w:val="41CB2C0A"/>
    <w:rsid w:val="41DF876A"/>
    <w:rsid w:val="421C1B2D"/>
    <w:rsid w:val="42493516"/>
    <w:rsid w:val="42665EF1"/>
    <w:rsid w:val="42727F6C"/>
    <w:rsid w:val="42BE6BEC"/>
    <w:rsid w:val="43021BCD"/>
    <w:rsid w:val="430A3595"/>
    <w:rsid w:val="4324BBDD"/>
    <w:rsid w:val="43298B9F"/>
    <w:rsid w:val="433FEF90"/>
    <w:rsid w:val="43585B08"/>
    <w:rsid w:val="437A1AD0"/>
    <w:rsid w:val="4388757B"/>
    <w:rsid w:val="439154B1"/>
    <w:rsid w:val="43B12FE4"/>
    <w:rsid w:val="43B3AD27"/>
    <w:rsid w:val="43C63311"/>
    <w:rsid w:val="43D613EF"/>
    <w:rsid w:val="43DC1B37"/>
    <w:rsid w:val="43F9241A"/>
    <w:rsid w:val="4424721C"/>
    <w:rsid w:val="442524A2"/>
    <w:rsid w:val="444171FC"/>
    <w:rsid w:val="4478B5B0"/>
    <w:rsid w:val="449490F5"/>
    <w:rsid w:val="44A1E8E6"/>
    <w:rsid w:val="44AFE4F7"/>
    <w:rsid w:val="44BCD60F"/>
    <w:rsid w:val="44F6E1B1"/>
    <w:rsid w:val="45051A5E"/>
    <w:rsid w:val="4522A307"/>
    <w:rsid w:val="45298048"/>
    <w:rsid w:val="45384F29"/>
    <w:rsid w:val="45834ADB"/>
    <w:rsid w:val="458D4483"/>
    <w:rsid w:val="4594F5FB"/>
    <w:rsid w:val="459C84C5"/>
    <w:rsid w:val="45C77E3C"/>
    <w:rsid w:val="45D55EA7"/>
    <w:rsid w:val="45D76230"/>
    <w:rsid w:val="45E0478E"/>
    <w:rsid w:val="45F2F553"/>
    <w:rsid w:val="46290715"/>
    <w:rsid w:val="462ECEA0"/>
    <w:rsid w:val="46593D10"/>
    <w:rsid w:val="46831809"/>
    <w:rsid w:val="46A0249A"/>
    <w:rsid w:val="46B29C5E"/>
    <w:rsid w:val="46C5AC54"/>
    <w:rsid w:val="46F92143"/>
    <w:rsid w:val="46FC5550"/>
    <w:rsid w:val="47275AD4"/>
    <w:rsid w:val="4771409A"/>
    <w:rsid w:val="4773E4C4"/>
    <w:rsid w:val="47AEB0B3"/>
    <w:rsid w:val="47BB19D9"/>
    <w:rsid w:val="47BC8028"/>
    <w:rsid w:val="47D715DF"/>
    <w:rsid w:val="47D85E55"/>
    <w:rsid w:val="483B36AA"/>
    <w:rsid w:val="48766969"/>
    <w:rsid w:val="487F0AAB"/>
    <w:rsid w:val="48A6553C"/>
    <w:rsid w:val="48B79960"/>
    <w:rsid w:val="48CB6178"/>
    <w:rsid w:val="48E6A116"/>
    <w:rsid w:val="48EC6179"/>
    <w:rsid w:val="492B73F2"/>
    <w:rsid w:val="4936E9F2"/>
    <w:rsid w:val="4940B03E"/>
    <w:rsid w:val="4973EC1F"/>
    <w:rsid w:val="49879C63"/>
    <w:rsid w:val="49B3360F"/>
    <w:rsid w:val="49B972C4"/>
    <w:rsid w:val="49BDA79A"/>
    <w:rsid w:val="49C7D1A6"/>
    <w:rsid w:val="49D77F01"/>
    <w:rsid w:val="49E06ACF"/>
    <w:rsid w:val="49F42787"/>
    <w:rsid w:val="49F89CBF"/>
    <w:rsid w:val="49F93705"/>
    <w:rsid w:val="4A0004D3"/>
    <w:rsid w:val="4A0E78F1"/>
    <w:rsid w:val="4A28E6B0"/>
    <w:rsid w:val="4A2F5073"/>
    <w:rsid w:val="4A31F761"/>
    <w:rsid w:val="4A38689F"/>
    <w:rsid w:val="4A471474"/>
    <w:rsid w:val="4A4B8B4F"/>
    <w:rsid w:val="4A4D9408"/>
    <w:rsid w:val="4A5EC0EA"/>
    <w:rsid w:val="4A6E4779"/>
    <w:rsid w:val="4A700988"/>
    <w:rsid w:val="4A83E679"/>
    <w:rsid w:val="4A9EC43C"/>
    <w:rsid w:val="4AA225FF"/>
    <w:rsid w:val="4AADE914"/>
    <w:rsid w:val="4AB60C53"/>
    <w:rsid w:val="4AC8CA45"/>
    <w:rsid w:val="4AC98C07"/>
    <w:rsid w:val="4ACA573B"/>
    <w:rsid w:val="4AE07F92"/>
    <w:rsid w:val="4AE2B7FB"/>
    <w:rsid w:val="4B65C5E8"/>
    <w:rsid w:val="4B7F38D8"/>
    <w:rsid w:val="4B9740D3"/>
    <w:rsid w:val="4B99ED39"/>
    <w:rsid w:val="4B9BE2BC"/>
    <w:rsid w:val="4BC61A28"/>
    <w:rsid w:val="4BCCACA0"/>
    <w:rsid w:val="4C003777"/>
    <w:rsid w:val="4C4FAA47"/>
    <w:rsid w:val="4C563B02"/>
    <w:rsid w:val="4C5B11D8"/>
    <w:rsid w:val="4C6D56D0"/>
    <w:rsid w:val="4C874096"/>
    <w:rsid w:val="4C8D705B"/>
    <w:rsid w:val="4CA90436"/>
    <w:rsid w:val="4CB40031"/>
    <w:rsid w:val="4CB6F0EF"/>
    <w:rsid w:val="4CF2F8B4"/>
    <w:rsid w:val="4D0A1A6A"/>
    <w:rsid w:val="4D178590"/>
    <w:rsid w:val="4D56CD1B"/>
    <w:rsid w:val="4D8C6E41"/>
    <w:rsid w:val="4DBE7B83"/>
    <w:rsid w:val="4DC5C1A9"/>
    <w:rsid w:val="4DD7BF2C"/>
    <w:rsid w:val="4DF296A0"/>
    <w:rsid w:val="4E0B4136"/>
    <w:rsid w:val="4E733B74"/>
    <w:rsid w:val="4EB31774"/>
    <w:rsid w:val="4EC104C4"/>
    <w:rsid w:val="4EE8C7C6"/>
    <w:rsid w:val="4EEBC28A"/>
    <w:rsid w:val="4EFF7507"/>
    <w:rsid w:val="4F1D1669"/>
    <w:rsid w:val="4F40DB77"/>
    <w:rsid w:val="4F48F5D2"/>
    <w:rsid w:val="4F77F4EE"/>
    <w:rsid w:val="4F8865AD"/>
    <w:rsid w:val="4F9423BE"/>
    <w:rsid w:val="4F94FC61"/>
    <w:rsid w:val="502A6746"/>
    <w:rsid w:val="50407B6C"/>
    <w:rsid w:val="504F9B1F"/>
    <w:rsid w:val="50815097"/>
    <w:rsid w:val="50948C57"/>
    <w:rsid w:val="50988EF8"/>
    <w:rsid w:val="509B1417"/>
    <w:rsid w:val="50B64767"/>
    <w:rsid w:val="50B7F872"/>
    <w:rsid w:val="50CDCA57"/>
    <w:rsid w:val="50D04D8E"/>
    <w:rsid w:val="50FD2913"/>
    <w:rsid w:val="511272A0"/>
    <w:rsid w:val="515DFCA1"/>
    <w:rsid w:val="5168830B"/>
    <w:rsid w:val="5179DBF4"/>
    <w:rsid w:val="51839683"/>
    <w:rsid w:val="5187A94B"/>
    <w:rsid w:val="51ABED3B"/>
    <w:rsid w:val="51C39B75"/>
    <w:rsid w:val="51C3F230"/>
    <w:rsid w:val="51E7C625"/>
    <w:rsid w:val="52093964"/>
    <w:rsid w:val="526C36E8"/>
    <w:rsid w:val="5270276D"/>
    <w:rsid w:val="5279E820"/>
    <w:rsid w:val="52D1D297"/>
    <w:rsid w:val="52DE24F3"/>
    <w:rsid w:val="52EEF75F"/>
    <w:rsid w:val="52F6FE82"/>
    <w:rsid w:val="5325E189"/>
    <w:rsid w:val="53412035"/>
    <w:rsid w:val="5349965B"/>
    <w:rsid w:val="535171BA"/>
    <w:rsid w:val="536BD49D"/>
    <w:rsid w:val="538238E2"/>
    <w:rsid w:val="538838B9"/>
    <w:rsid w:val="53AD430D"/>
    <w:rsid w:val="53ADA376"/>
    <w:rsid w:val="53FFF293"/>
    <w:rsid w:val="54115745"/>
    <w:rsid w:val="541CA3E3"/>
    <w:rsid w:val="5433473E"/>
    <w:rsid w:val="5439CAC7"/>
    <w:rsid w:val="543ED91D"/>
    <w:rsid w:val="5444308B"/>
    <w:rsid w:val="545B3DDC"/>
    <w:rsid w:val="5463B766"/>
    <w:rsid w:val="547BBD29"/>
    <w:rsid w:val="547D23EC"/>
    <w:rsid w:val="54A19378"/>
    <w:rsid w:val="54B1C337"/>
    <w:rsid w:val="54B6A04D"/>
    <w:rsid w:val="550681F2"/>
    <w:rsid w:val="552A8D49"/>
    <w:rsid w:val="553407E7"/>
    <w:rsid w:val="555BF760"/>
    <w:rsid w:val="5560F5D6"/>
    <w:rsid w:val="55863F99"/>
    <w:rsid w:val="558688FC"/>
    <w:rsid w:val="55AF2CCE"/>
    <w:rsid w:val="55B61F68"/>
    <w:rsid w:val="55C0F548"/>
    <w:rsid w:val="55C35D3F"/>
    <w:rsid w:val="55CCE613"/>
    <w:rsid w:val="55E5777E"/>
    <w:rsid w:val="56084D64"/>
    <w:rsid w:val="560A38F9"/>
    <w:rsid w:val="560B190B"/>
    <w:rsid w:val="562948CF"/>
    <w:rsid w:val="5641669A"/>
    <w:rsid w:val="5644BF99"/>
    <w:rsid w:val="56453BA4"/>
    <w:rsid w:val="5693E6C9"/>
    <w:rsid w:val="56967B77"/>
    <w:rsid w:val="56B9AAA3"/>
    <w:rsid w:val="56BC4554"/>
    <w:rsid w:val="56CCE515"/>
    <w:rsid w:val="56D60E86"/>
    <w:rsid w:val="56DC2374"/>
    <w:rsid w:val="56E654A9"/>
    <w:rsid w:val="56FD4083"/>
    <w:rsid w:val="57297F9C"/>
    <w:rsid w:val="574DED72"/>
    <w:rsid w:val="5782A9A2"/>
    <w:rsid w:val="57B4E2FD"/>
    <w:rsid w:val="57BDAD12"/>
    <w:rsid w:val="57FF46B0"/>
    <w:rsid w:val="5811B3E8"/>
    <w:rsid w:val="58307332"/>
    <w:rsid w:val="583452A3"/>
    <w:rsid w:val="58368D9F"/>
    <w:rsid w:val="587A7020"/>
    <w:rsid w:val="5887EA71"/>
    <w:rsid w:val="589DB375"/>
    <w:rsid w:val="58B5DD4A"/>
    <w:rsid w:val="58C18810"/>
    <w:rsid w:val="58C964D1"/>
    <w:rsid w:val="58C99692"/>
    <w:rsid w:val="5900EDEC"/>
    <w:rsid w:val="590118BE"/>
    <w:rsid w:val="59137504"/>
    <w:rsid w:val="592139FD"/>
    <w:rsid w:val="592B9B9F"/>
    <w:rsid w:val="5934B8AF"/>
    <w:rsid w:val="5963FE71"/>
    <w:rsid w:val="596711B0"/>
    <w:rsid w:val="59A2B4FA"/>
    <w:rsid w:val="59AC31CB"/>
    <w:rsid w:val="59B15B62"/>
    <w:rsid w:val="59BA960D"/>
    <w:rsid w:val="59CDC076"/>
    <w:rsid w:val="59D0314B"/>
    <w:rsid w:val="5A214EA1"/>
    <w:rsid w:val="5A222A00"/>
    <w:rsid w:val="5A42E5B0"/>
    <w:rsid w:val="5A659636"/>
    <w:rsid w:val="5A7C92DB"/>
    <w:rsid w:val="5ABA110B"/>
    <w:rsid w:val="5AC41FE3"/>
    <w:rsid w:val="5AD2EF5A"/>
    <w:rsid w:val="5AD6F419"/>
    <w:rsid w:val="5AE7AAB8"/>
    <w:rsid w:val="5B2F1F4F"/>
    <w:rsid w:val="5B659ECE"/>
    <w:rsid w:val="5B8BC534"/>
    <w:rsid w:val="5B93505B"/>
    <w:rsid w:val="5B95B6A3"/>
    <w:rsid w:val="5B97E00B"/>
    <w:rsid w:val="5BA05A45"/>
    <w:rsid w:val="5BB0B046"/>
    <w:rsid w:val="5BB316FD"/>
    <w:rsid w:val="5BC33AAE"/>
    <w:rsid w:val="5BC654C1"/>
    <w:rsid w:val="5BCA3210"/>
    <w:rsid w:val="5BECD2C8"/>
    <w:rsid w:val="5BF95259"/>
    <w:rsid w:val="5C0E4A68"/>
    <w:rsid w:val="5C443801"/>
    <w:rsid w:val="5C5E31C3"/>
    <w:rsid w:val="5C615D10"/>
    <w:rsid w:val="5C90C342"/>
    <w:rsid w:val="5CA10D88"/>
    <w:rsid w:val="5CAE69A7"/>
    <w:rsid w:val="5CC17124"/>
    <w:rsid w:val="5D2CA8BE"/>
    <w:rsid w:val="5D347525"/>
    <w:rsid w:val="5D577A3A"/>
    <w:rsid w:val="5D5DFB34"/>
    <w:rsid w:val="5D6DFB90"/>
    <w:rsid w:val="5D7DE55A"/>
    <w:rsid w:val="5DA9FEC1"/>
    <w:rsid w:val="5DABBA3D"/>
    <w:rsid w:val="5DAFDCA7"/>
    <w:rsid w:val="5DBB2058"/>
    <w:rsid w:val="5DBDE1B2"/>
    <w:rsid w:val="5E0BF0CF"/>
    <w:rsid w:val="5E102A65"/>
    <w:rsid w:val="5E32526D"/>
    <w:rsid w:val="5E32A281"/>
    <w:rsid w:val="5E388C48"/>
    <w:rsid w:val="5E5C702A"/>
    <w:rsid w:val="5E6EE101"/>
    <w:rsid w:val="5E742ACC"/>
    <w:rsid w:val="5E7F536A"/>
    <w:rsid w:val="5E7FE49F"/>
    <w:rsid w:val="5EAF401C"/>
    <w:rsid w:val="5F0BFBAD"/>
    <w:rsid w:val="5F2ED910"/>
    <w:rsid w:val="5F2F78D6"/>
    <w:rsid w:val="5F3963FC"/>
    <w:rsid w:val="5F47F256"/>
    <w:rsid w:val="5F5F6B99"/>
    <w:rsid w:val="5F629ED3"/>
    <w:rsid w:val="5F6AABE5"/>
    <w:rsid w:val="5F6CFA36"/>
    <w:rsid w:val="5F782949"/>
    <w:rsid w:val="5F92B57B"/>
    <w:rsid w:val="5F93B355"/>
    <w:rsid w:val="604871BE"/>
    <w:rsid w:val="608305BB"/>
    <w:rsid w:val="608EC1A2"/>
    <w:rsid w:val="608F486E"/>
    <w:rsid w:val="60A0ADF8"/>
    <w:rsid w:val="60A8CB70"/>
    <w:rsid w:val="60BFA1A4"/>
    <w:rsid w:val="60D09E06"/>
    <w:rsid w:val="6107B625"/>
    <w:rsid w:val="613D92C3"/>
    <w:rsid w:val="614FD305"/>
    <w:rsid w:val="6171F131"/>
    <w:rsid w:val="6177D67A"/>
    <w:rsid w:val="618B20B3"/>
    <w:rsid w:val="618FFDC5"/>
    <w:rsid w:val="6195979D"/>
    <w:rsid w:val="61DA2288"/>
    <w:rsid w:val="621A786B"/>
    <w:rsid w:val="6240F642"/>
    <w:rsid w:val="628DB9A3"/>
    <w:rsid w:val="62A7AE3C"/>
    <w:rsid w:val="62AF77A5"/>
    <w:rsid w:val="62B0F83C"/>
    <w:rsid w:val="62B5E2DA"/>
    <w:rsid w:val="62B6856C"/>
    <w:rsid w:val="62B6F652"/>
    <w:rsid w:val="62B97214"/>
    <w:rsid w:val="62E21975"/>
    <w:rsid w:val="62E51B16"/>
    <w:rsid w:val="63128442"/>
    <w:rsid w:val="631CD19C"/>
    <w:rsid w:val="6330E93F"/>
    <w:rsid w:val="634CDD22"/>
    <w:rsid w:val="6392F139"/>
    <w:rsid w:val="63B0EE2D"/>
    <w:rsid w:val="63F3CD92"/>
    <w:rsid w:val="63FDB9D6"/>
    <w:rsid w:val="641429FD"/>
    <w:rsid w:val="642B11D7"/>
    <w:rsid w:val="644F0EAF"/>
    <w:rsid w:val="6470E601"/>
    <w:rsid w:val="647C4D31"/>
    <w:rsid w:val="647D515D"/>
    <w:rsid w:val="64908703"/>
    <w:rsid w:val="64A358DD"/>
    <w:rsid w:val="64BAF024"/>
    <w:rsid w:val="64C92189"/>
    <w:rsid w:val="64F3DBA5"/>
    <w:rsid w:val="650EEC44"/>
    <w:rsid w:val="651ABA9C"/>
    <w:rsid w:val="651C2109"/>
    <w:rsid w:val="65227A8F"/>
    <w:rsid w:val="652867F9"/>
    <w:rsid w:val="65417D32"/>
    <w:rsid w:val="655347AC"/>
    <w:rsid w:val="655AEE47"/>
    <w:rsid w:val="6562A229"/>
    <w:rsid w:val="656FACA1"/>
    <w:rsid w:val="659CED59"/>
    <w:rsid w:val="659CFFF8"/>
    <w:rsid w:val="65B88DEA"/>
    <w:rsid w:val="66015D4C"/>
    <w:rsid w:val="660D075A"/>
    <w:rsid w:val="66316874"/>
    <w:rsid w:val="6657BFBA"/>
    <w:rsid w:val="665F27ED"/>
    <w:rsid w:val="66650646"/>
    <w:rsid w:val="6669555D"/>
    <w:rsid w:val="666C2BCE"/>
    <w:rsid w:val="668091D7"/>
    <w:rsid w:val="66967BF5"/>
    <w:rsid w:val="66CC5E2A"/>
    <w:rsid w:val="66D97AFD"/>
    <w:rsid w:val="66F01806"/>
    <w:rsid w:val="66F1B380"/>
    <w:rsid w:val="66FD4FCF"/>
    <w:rsid w:val="670BE6E7"/>
    <w:rsid w:val="671ED2B4"/>
    <w:rsid w:val="6720E2B9"/>
    <w:rsid w:val="6731D46F"/>
    <w:rsid w:val="6763F63F"/>
    <w:rsid w:val="677EEFFA"/>
    <w:rsid w:val="67934943"/>
    <w:rsid w:val="67968595"/>
    <w:rsid w:val="6797047D"/>
    <w:rsid w:val="679A86F9"/>
    <w:rsid w:val="679B0749"/>
    <w:rsid w:val="67C4BCC8"/>
    <w:rsid w:val="67CCBA4E"/>
    <w:rsid w:val="67E7A8A1"/>
    <w:rsid w:val="67F7F130"/>
    <w:rsid w:val="680A0EE3"/>
    <w:rsid w:val="6835FD07"/>
    <w:rsid w:val="6840DABA"/>
    <w:rsid w:val="6874CD6C"/>
    <w:rsid w:val="687EFF76"/>
    <w:rsid w:val="688929D9"/>
    <w:rsid w:val="68D84BFD"/>
    <w:rsid w:val="68D9533B"/>
    <w:rsid w:val="68E285BB"/>
    <w:rsid w:val="68F64BC0"/>
    <w:rsid w:val="68FB47D4"/>
    <w:rsid w:val="68FE434D"/>
    <w:rsid w:val="69052353"/>
    <w:rsid w:val="690E739D"/>
    <w:rsid w:val="6917C963"/>
    <w:rsid w:val="69222941"/>
    <w:rsid w:val="692731D1"/>
    <w:rsid w:val="69427FA2"/>
    <w:rsid w:val="6942CA25"/>
    <w:rsid w:val="694AC66F"/>
    <w:rsid w:val="69528595"/>
    <w:rsid w:val="69A019B9"/>
    <w:rsid w:val="69CDE2C7"/>
    <w:rsid w:val="69F41737"/>
    <w:rsid w:val="6A0E20F2"/>
    <w:rsid w:val="6A0F8A12"/>
    <w:rsid w:val="6A302935"/>
    <w:rsid w:val="6A64AB90"/>
    <w:rsid w:val="6A7701C4"/>
    <w:rsid w:val="6A7DA2B1"/>
    <w:rsid w:val="6A8672FF"/>
    <w:rsid w:val="6AAE13C9"/>
    <w:rsid w:val="6AC95232"/>
    <w:rsid w:val="6AD1F6F5"/>
    <w:rsid w:val="6B11B3CE"/>
    <w:rsid w:val="6B4FA83E"/>
    <w:rsid w:val="6B549D3A"/>
    <w:rsid w:val="6B59D59B"/>
    <w:rsid w:val="6B5ECA53"/>
    <w:rsid w:val="6B7E1FFD"/>
    <w:rsid w:val="6B7FBBF7"/>
    <w:rsid w:val="6B8E6320"/>
    <w:rsid w:val="6BA49F61"/>
    <w:rsid w:val="6BA9F6B7"/>
    <w:rsid w:val="6BC58E1A"/>
    <w:rsid w:val="6BE2EC4F"/>
    <w:rsid w:val="6BEABF6F"/>
    <w:rsid w:val="6BFA339F"/>
    <w:rsid w:val="6C0084E7"/>
    <w:rsid w:val="6C077763"/>
    <w:rsid w:val="6C10591E"/>
    <w:rsid w:val="6C1AB740"/>
    <w:rsid w:val="6C2E6B85"/>
    <w:rsid w:val="6C4F7471"/>
    <w:rsid w:val="6C6551A3"/>
    <w:rsid w:val="6C7A7E99"/>
    <w:rsid w:val="6C9292B6"/>
    <w:rsid w:val="6C9AEE6C"/>
    <w:rsid w:val="6CC20023"/>
    <w:rsid w:val="6CC83F6A"/>
    <w:rsid w:val="6D052972"/>
    <w:rsid w:val="6D3D9775"/>
    <w:rsid w:val="6D52DF14"/>
    <w:rsid w:val="6D5905D2"/>
    <w:rsid w:val="6D5DD7DC"/>
    <w:rsid w:val="6D615B9A"/>
    <w:rsid w:val="6D63D4A9"/>
    <w:rsid w:val="6D7C0949"/>
    <w:rsid w:val="6DF1EFF8"/>
    <w:rsid w:val="6E106179"/>
    <w:rsid w:val="6E27A3C5"/>
    <w:rsid w:val="6E33A69F"/>
    <w:rsid w:val="6E5C7FCC"/>
    <w:rsid w:val="6E79DAC6"/>
    <w:rsid w:val="6EB42DD1"/>
    <w:rsid w:val="6EC7A8A7"/>
    <w:rsid w:val="6ECC9E41"/>
    <w:rsid w:val="6EF6671A"/>
    <w:rsid w:val="6EFE1957"/>
    <w:rsid w:val="6F18501F"/>
    <w:rsid w:val="6F2DAC72"/>
    <w:rsid w:val="6F38B41D"/>
    <w:rsid w:val="6F3927D5"/>
    <w:rsid w:val="6F3EC769"/>
    <w:rsid w:val="6F4E4373"/>
    <w:rsid w:val="6F5107AE"/>
    <w:rsid w:val="6F793316"/>
    <w:rsid w:val="6F7A0666"/>
    <w:rsid w:val="6F8A211E"/>
    <w:rsid w:val="6F9BC260"/>
    <w:rsid w:val="6FC0B1B9"/>
    <w:rsid w:val="6FC28F27"/>
    <w:rsid w:val="6FDB2F97"/>
    <w:rsid w:val="6FEA3116"/>
    <w:rsid w:val="6FEB3B9D"/>
    <w:rsid w:val="6FFDD493"/>
    <w:rsid w:val="700F73E3"/>
    <w:rsid w:val="703AF607"/>
    <w:rsid w:val="7063399E"/>
    <w:rsid w:val="706E6B52"/>
    <w:rsid w:val="707199C6"/>
    <w:rsid w:val="7086AD24"/>
    <w:rsid w:val="70B1E901"/>
    <w:rsid w:val="70C4960D"/>
    <w:rsid w:val="70E3ADD5"/>
    <w:rsid w:val="70F2BE4A"/>
    <w:rsid w:val="711C1CF5"/>
    <w:rsid w:val="7168DA8A"/>
    <w:rsid w:val="716C6E29"/>
    <w:rsid w:val="71822C0C"/>
    <w:rsid w:val="722463DF"/>
    <w:rsid w:val="722A0DD8"/>
    <w:rsid w:val="723BDCEF"/>
    <w:rsid w:val="725D3CA8"/>
    <w:rsid w:val="7261CDEA"/>
    <w:rsid w:val="727641FB"/>
    <w:rsid w:val="72936EC5"/>
    <w:rsid w:val="72A3593C"/>
    <w:rsid w:val="72A3D899"/>
    <w:rsid w:val="72AD0612"/>
    <w:rsid w:val="72B17D86"/>
    <w:rsid w:val="72BE4BE2"/>
    <w:rsid w:val="72D20E5B"/>
    <w:rsid w:val="72E44756"/>
    <w:rsid w:val="72E8983B"/>
    <w:rsid w:val="72F6B73F"/>
    <w:rsid w:val="7306079E"/>
    <w:rsid w:val="730A758D"/>
    <w:rsid w:val="732C39C0"/>
    <w:rsid w:val="732CC12B"/>
    <w:rsid w:val="7334B0B9"/>
    <w:rsid w:val="73370740"/>
    <w:rsid w:val="73372DF4"/>
    <w:rsid w:val="733A04A6"/>
    <w:rsid w:val="733A60B2"/>
    <w:rsid w:val="7344A9BC"/>
    <w:rsid w:val="738A3E30"/>
    <w:rsid w:val="7391463E"/>
    <w:rsid w:val="7395EAC5"/>
    <w:rsid w:val="739BEEC4"/>
    <w:rsid w:val="73C6D64C"/>
    <w:rsid w:val="73D9EAB0"/>
    <w:rsid w:val="73F61CA4"/>
    <w:rsid w:val="740E778D"/>
    <w:rsid w:val="7416F6B6"/>
    <w:rsid w:val="74244AD9"/>
    <w:rsid w:val="7424F07E"/>
    <w:rsid w:val="745CC3AC"/>
    <w:rsid w:val="748E7AC0"/>
    <w:rsid w:val="7495F4A4"/>
    <w:rsid w:val="74A3B94F"/>
    <w:rsid w:val="74DAE4E6"/>
    <w:rsid w:val="74DCE4D9"/>
    <w:rsid w:val="74DED527"/>
    <w:rsid w:val="74E01901"/>
    <w:rsid w:val="751EC728"/>
    <w:rsid w:val="753A2C43"/>
    <w:rsid w:val="756CFFE0"/>
    <w:rsid w:val="757313F7"/>
    <w:rsid w:val="757A3AF1"/>
    <w:rsid w:val="75BFF39D"/>
    <w:rsid w:val="75DB1EF1"/>
    <w:rsid w:val="75F1D39F"/>
    <w:rsid w:val="75FC1B5B"/>
    <w:rsid w:val="7610124A"/>
    <w:rsid w:val="76159D00"/>
    <w:rsid w:val="76182A7F"/>
    <w:rsid w:val="76301859"/>
    <w:rsid w:val="7657499F"/>
    <w:rsid w:val="765C25EF"/>
    <w:rsid w:val="767115A8"/>
    <w:rsid w:val="767B369B"/>
    <w:rsid w:val="769817F7"/>
    <w:rsid w:val="76BD6C1B"/>
    <w:rsid w:val="76C26D4C"/>
    <w:rsid w:val="76C36740"/>
    <w:rsid w:val="76CCA4C5"/>
    <w:rsid w:val="76D9F4E1"/>
    <w:rsid w:val="76DC25D1"/>
    <w:rsid w:val="76E3FE50"/>
    <w:rsid w:val="76E4CE61"/>
    <w:rsid w:val="76F1D838"/>
    <w:rsid w:val="770C6E21"/>
    <w:rsid w:val="774195B5"/>
    <w:rsid w:val="7759E9E0"/>
    <w:rsid w:val="775E85DF"/>
    <w:rsid w:val="776100E7"/>
    <w:rsid w:val="7776D6F4"/>
    <w:rsid w:val="77930BFE"/>
    <w:rsid w:val="77946110"/>
    <w:rsid w:val="779610D2"/>
    <w:rsid w:val="77ECDBF2"/>
    <w:rsid w:val="780B99CC"/>
    <w:rsid w:val="7811B07C"/>
    <w:rsid w:val="782EDFBE"/>
    <w:rsid w:val="783A1959"/>
    <w:rsid w:val="7840DDDB"/>
    <w:rsid w:val="784E532B"/>
    <w:rsid w:val="785C361F"/>
    <w:rsid w:val="786269AB"/>
    <w:rsid w:val="786967F8"/>
    <w:rsid w:val="786C7C03"/>
    <w:rsid w:val="787D1278"/>
    <w:rsid w:val="7881082B"/>
    <w:rsid w:val="78818B0B"/>
    <w:rsid w:val="78862E7F"/>
    <w:rsid w:val="78AC83E1"/>
    <w:rsid w:val="78BA8629"/>
    <w:rsid w:val="78C5F88A"/>
    <w:rsid w:val="78E89365"/>
    <w:rsid w:val="790348E7"/>
    <w:rsid w:val="790E77C2"/>
    <w:rsid w:val="7910D4D6"/>
    <w:rsid w:val="792A0A86"/>
    <w:rsid w:val="7944F970"/>
    <w:rsid w:val="79653436"/>
    <w:rsid w:val="79856465"/>
    <w:rsid w:val="7995E789"/>
    <w:rsid w:val="79B6069A"/>
    <w:rsid w:val="79FAB3F8"/>
    <w:rsid w:val="79FF2CBE"/>
    <w:rsid w:val="7A02D400"/>
    <w:rsid w:val="7A05B11E"/>
    <w:rsid w:val="7A2375F6"/>
    <w:rsid w:val="7A237B31"/>
    <w:rsid w:val="7A269AC0"/>
    <w:rsid w:val="7A3DB5D0"/>
    <w:rsid w:val="7A4F74BE"/>
    <w:rsid w:val="7A5A85B4"/>
    <w:rsid w:val="7A6D2060"/>
    <w:rsid w:val="7ABEFB4E"/>
    <w:rsid w:val="7AEADEF3"/>
    <w:rsid w:val="7AF589B1"/>
    <w:rsid w:val="7AF627B4"/>
    <w:rsid w:val="7AFC7943"/>
    <w:rsid w:val="7B018C21"/>
    <w:rsid w:val="7B328022"/>
    <w:rsid w:val="7B387F2C"/>
    <w:rsid w:val="7B426C33"/>
    <w:rsid w:val="7B54C9C5"/>
    <w:rsid w:val="7B74028C"/>
    <w:rsid w:val="7B7BB262"/>
    <w:rsid w:val="7B8480BA"/>
    <w:rsid w:val="7B9D3ED6"/>
    <w:rsid w:val="7BAF0DD8"/>
    <w:rsid w:val="7BB42513"/>
    <w:rsid w:val="7BB6DF09"/>
    <w:rsid w:val="7BD1989B"/>
    <w:rsid w:val="7BE05FC7"/>
    <w:rsid w:val="7BE192DE"/>
    <w:rsid w:val="7C08595F"/>
    <w:rsid w:val="7C1A5913"/>
    <w:rsid w:val="7C1BA2C6"/>
    <w:rsid w:val="7C1CD94D"/>
    <w:rsid w:val="7C219A6B"/>
    <w:rsid w:val="7C2DE37A"/>
    <w:rsid w:val="7C318AA3"/>
    <w:rsid w:val="7C43DAD2"/>
    <w:rsid w:val="7C5B24D5"/>
    <w:rsid w:val="7C61EB7B"/>
    <w:rsid w:val="7C65ECB6"/>
    <w:rsid w:val="7CBCABBA"/>
    <w:rsid w:val="7CD78386"/>
    <w:rsid w:val="7CE61548"/>
    <w:rsid w:val="7CFF341E"/>
    <w:rsid w:val="7D1147AB"/>
    <w:rsid w:val="7D2DD6C4"/>
    <w:rsid w:val="7D4EC6C8"/>
    <w:rsid w:val="7D55A63B"/>
    <w:rsid w:val="7D59DCFF"/>
    <w:rsid w:val="7D8BD8FC"/>
    <w:rsid w:val="7D915DA1"/>
    <w:rsid w:val="7D9265E7"/>
    <w:rsid w:val="7D97449B"/>
    <w:rsid w:val="7DB456F6"/>
    <w:rsid w:val="7DCD7592"/>
    <w:rsid w:val="7DF04DAE"/>
    <w:rsid w:val="7DF2F835"/>
    <w:rsid w:val="7DF672F7"/>
    <w:rsid w:val="7E1097C6"/>
    <w:rsid w:val="7E131DEC"/>
    <w:rsid w:val="7E140A1C"/>
    <w:rsid w:val="7E18BD26"/>
    <w:rsid w:val="7E501771"/>
    <w:rsid w:val="7EA9A8A2"/>
    <w:rsid w:val="7EAB1ACA"/>
    <w:rsid w:val="7EC4DF8A"/>
    <w:rsid w:val="7ED61397"/>
    <w:rsid w:val="7EF5831B"/>
    <w:rsid w:val="7F0BDD2E"/>
    <w:rsid w:val="7F1340C4"/>
    <w:rsid w:val="7F2FD3F9"/>
    <w:rsid w:val="7F330B2A"/>
    <w:rsid w:val="7F39A4D5"/>
    <w:rsid w:val="7F4A4005"/>
    <w:rsid w:val="7F530B4D"/>
    <w:rsid w:val="7F6967CC"/>
    <w:rsid w:val="7FA66ADA"/>
    <w:rsid w:val="7FA6FD62"/>
    <w:rsid w:val="7FB477DD"/>
    <w:rsid w:val="7FDABA6D"/>
    <w:rsid w:val="7FE9753B"/>
    <w:rsid w:val="7FEE72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8460C3"/>
  <w15:chartTrackingRefBased/>
  <w15:docId w15:val="{2BCC1D03-38B1-475D-8567-BF420730D28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Pr>
      <w:rFonts w:ascii="Arial" w:hAnsi="Arial"/>
      <w:sz w:val="24"/>
    </w:rPr>
  </w:style>
  <w:style w:type="paragraph" w:styleId="Heading1">
    <w:name w:val="heading 1"/>
    <w:basedOn w:val="Normal"/>
    <w:next w:val="Normal"/>
    <w:qFormat/>
    <w:rsid w:val="004E19A6"/>
    <w:pPr>
      <w:keepNext/>
      <w:jc w:val="center"/>
      <w:outlineLvl w:val="0"/>
    </w:pPr>
    <w:rPr>
      <w:rFonts w:ascii="Times New Roman" w:hAnsi="Times New Roman"/>
      <w:b/>
      <w:caps/>
      <w:sz w:val="28"/>
    </w:rPr>
  </w:style>
  <w:style w:type="paragraph" w:styleId="Heading2">
    <w:name w:val="heading 2"/>
    <w:basedOn w:val="Normal"/>
    <w:next w:val="Normal"/>
    <w:qFormat/>
    <w:rsid w:val="004E19A6"/>
    <w:pPr>
      <w:keepNext/>
      <w:spacing w:before="240" w:after="60"/>
      <w:outlineLvl w:val="1"/>
    </w:pPr>
    <w:rPr>
      <w:rFonts w:ascii="Times New Roman" w:hAnsi="Times New Roman"/>
      <w:b/>
      <w:caps/>
      <w:sz w:val="22"/>
    </w:rPr>
  </w:style>
  <w:style w:type="paragraph" w:styleId="Heading3">
    <w:name w:val="heading 3"/>
    <w:basedOn w:val="Normal"/>
    <w:next w:val="Normal"/>
    <w:qFormat/>
    <w:rsid w:val="004E19A6"/>
    <w:pPr>
      <w:keepNext/>
      <w:spacing w:before="240" w:after="60"/>
      <w:outlineLvl w:val="2"/>
    </w:pPr>
    <w:rPr>
      <w:rFonts w:ascii="Times New Roman" w:hAnsi="Times New Roman"/>
      <w:b/>
      <w:sz w:val="22"/>
    </w:rPr>
  </w:style>
  <w:style w:type="paragraph" w:styleId="Heading4">
    <w:name w:val="heading 4"/>
    <w:basedOn w:val="Normal"/>
    <w:next w:val="Normal"/>
    <w:qFormat/>
    <w:rsid w:val="004E19A6"/>
    <w:pPr>
      <w:keepNext/>
      <w:spacing w:before="240" w:after="60"/>
      <w:outlineLvl w:val="3"/>
    </w:pPr>
    <w:rPr>
      <w:rFonts w:ascii="Times New Roman" w:hAnsi="Times New Roman"/>
      <w:b/>
      <w:sz w:val="22"/>
    </w:rPr>
  </w:style>
  <w:style w:type="paragraph" w:styleId="Heading5">
    <w:name w:val="heading 5"/>
    <w:basedOn w:val="Normal"/>
    <w:next w:val="Normal"/>
    <w:qFormat/>
    <w:rsid w:val="004E19A6"/>
    <w:pPr>
      <w:spacing w:before="240" w:after="60"/>
      <w:outlineLvl w:val="4"/>
    </w:pPr>
    <w:rPr>
      <w:sz w:val="22"/>
    </w:rPr>
  </w:style>
  <w:style w:type="paragraph" w:styleId="Heading6">
    <w:name w:val="heading 6"/>
    <w:basedOn w:val="Normal"/>
    <w:next w:val="Normal"/>
    <w:qFormat/>
    <w:rsid w:val="004E19A6"/>
    <w:pPr>
      <w:spacing w:before="240" w:after="60"/>
      <w:outlineLvl w:val="5"/>
    </w:pPr>
    <w:rPr>
      <w:rFonts w:ascii="Times New Roman" w:hAnsi="Times New Roman"/>
      <w:i/>
      <w:sz w:val="22"/>
    </w:rPr>
  </w:style>
  <w:style w:type="paragraph" w:styleId="Heading7">
    <w:name w:val="heading 7"/>
    <w:basedOn w:val="Normal"/>
    <w:next w:val="Normal"/>
    <w:qFormat/>
    <w:rsid w:val="004E19A6"/>
    <w:pPr>
      <w:spacing w:before="240" w:after="60"/>
      <w:outlineLvl w:val="6"/>
    </w:pPr>
    <w:rPr>
      <w:sz w:val="20"/>
    </w:rPr>
  </w:style>
  <w:style w:type="paragraph" w:styleId="Heading8">
    <w:name w:val="heading 8"/>
    <w:basedOn w:val="Normal"/>
    <w:next w:val="Normal"/>
    <w:qFormat/>
    <w:rsid w:val="004E19A6"/>
    <w:pPr>
      <w:spacing w:before="240" w:after="60"/>
      <w:outlineLvl w:val="7"/>
    </w:pPr>
    <w:rPr>
      <w:i/>
      <w:sz w:val="20"/>
    </w:rPr>
  </w:style>
  <w:style w:type="paragraph" w:styleId="Heading9">
    <w:name w:val="heading 9"/>
    <w:basedOn w:val="Normal"/>
    <w:next w:val="Normal"/>
    <w:qFormat/>
    <w:rsid w:val="004E19A6"/>
    <w:pPr>
      <w:spacing w:before="240" w:after="60"/>
      <w:outlineLvl w:val="8"/>
    </w:pPr>
    <w:rPr>
      <w:b/>
      <w:i/>
      <w:sz w:val="1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pPr>
      <w:tabs>
        <w:tab w:val="center" w:pos="4320"/>
        <w:tab w:val="right" w:pos="8640"/>
      </w:tabs>
    </w:pPr>
    <w:rPr>
      <w:rFonts w:ascii="Times New Roman" w:hAnsi="Times New Roman"/>
      <w:sz w:val="20"/>
    </w:rPr>
  </w:style>
  <w:style w:type="character" w:styleId="PageNumber">
    <w:name w:val="page number"/>
    <w:basedOn w:val="DefaultParagraphFont"/>
  </w:style>
  <w:style w:type="paragraph" w:styleId="Footer">
    <w:name w:val="footer"/>
    <w:basedOn w:val="Normal"/>
    <w:pPr>
      <w:tabs>
        <w:tab w:val="center" w:pos="4320"/>
        <w:tab w:val="right" w:pos="8640"/>
      </w:tabs>
    </w:pPr>
  </w:style>
  <w:style w:type="paragraph" w:styleId="BodyText">
    <w:name w:val="Body Text"/>
    <w:basedOn w:val="Normal"/>
    <w:rPr>
      <w:rFonts w:ascii="Times New Roman" w:hAnsi="Times New Roman"/>
      <w:b/>
      <w:sz w:val="20"/>
    </w:rPr>
  </w:style>
  <w:style w:type="paragraph" w:styleId="BodyTextIndent">
    <w:name w:val="Body Text Indent"/>
    <w:basedOn w:val="Normal"/>
    <w:pPr>
      <w:ind w:left="720"/>
    </w:pPr>
    <w:rPr>
      <w:sz w:val="22"/>
    </w:rPr>
  </w:style>
  <w:style w:type="paragraph" w:styleId="TOC1">
    <w:name w:val="toc 1"/>
    <w:basedOn w:val="Normal"/>
    <w:next w:val="Normal"/>
    <w:autoRedefine/>
    <w:uiPriority w:val="39"/>
    <w:rsid w:val="00283B38"/>
    <w:pPr>
      <w:spacing w:before="120"/>
    </w:pPr>
    <w:rPr>
      <w:rFonts w:ascii="Times New Roman" w:hAnsi="Times New Roman"/>
      <w:b/>
      <w:caps/>
      <w:szCs w:val="24"/>
    </w:rPr>
  </w:style>
  <w:style w:type="paragraph" w:styleId="TOC2">
    <w:name w:val="toc 2"/>
    <w:basedOn w:val="Normal"/>
    <w:next w:val="Normal"/>
    <w:autoRedefine/>
    <w:uiPriority w:val="39"/>
    <w:pPr>
      <w:spacing w:before="120"/>
      <w:ind w:left="240"/>
    </w:pPr>
    <w:rPr>
      <w:rFonts w:ascii="Times New Roman" w:hAnsi="Times New Roman"/>
      <w:b/>
      <w:sz w:val="22"/>
    </w:rPr>
  </w:style>
  <w:style w:type="paragraph" w:styleId="TOC3">
    <w:name w:val="toc 3"/>
    <w:basedOn w:val="Normal"/>
    <w:next w:val="Normal"/>
    <w:autoRedefine/>
    <w:uiPriority w:val="39"/>
    <w:rsid w:val="00CF5B69"/>
    <w:pPr>
      <w:tabs>
        <w:tab w:val="left" w:pos="1200"/>
        <w:tab w:val="right" w:leader="dot" w:pos="9350"/>
      </w:tabs>
      <w:ind w:left="480"/>
    </w:pPr>
    <w:rPr>
      <w:rFonts w:ascii="Times New Roman" w:hAnsi="Times New Roman"/>
      <w:noProof/>
      <w:sz w:val="20"/>
    </w:rPr>
  </w:style>
  <w:style w:type="paragraph" w:styleId="TOC4">
    <w:name w:val="toc 4"/>
    <w:basedOn w:val="Normal"/>
    <w:next w:val="Normal"/>
    <w:autoRedefine/>
    <w:semiHidden/>
    <w:pPr>
      <w:ind w:left="720"/>
    </w:pPr>
    <w:rPr>
      <w:rFonts w:ascii="Times New Roman" w:hAnsi="Times New Roman"/>
      <w:sz w:val="20"/>
    </w:rPr>
  </w:style>
  <w:style w:type="character" w:styleId="Hyperlink">
    <w:name w:val="Hyperlink"/>
    <w:basedOn w:val="DefaultParagraphFont"/>
    <w:uiPriority w:val="99"/>
    <w:rPr>
      <w:color w:val="0000FF"/>
      <w:u w:val="single"/>
    </w:rPr>
  </w:style>
  <w:style w:type="paragraph" w:styleId="Cover-title" w:customStyle="1">
    <w:name w:val="Cover-title"/>
    <w:basedOn w:val="Normal"/>
    <w:pPr>
      <w:spacing w:before="240" w:after="60"/>
      <w:jc w:val="center"/>
    </w:pPr>
    <w:rPr>
      <w:rFonts w:ascii="Times New Roman" w:hAnsi="Times New Roman"/>
      <w:b/>
      <w:caps/>
      <w:sz w:val="32"/>
    </w:rPr>
  </w:style>
  <w:style w:type="paragraph" w:styleId="TOC-title" w:customStyle="1">
    <w:name w:val="TOC-title"/>
    <w:basedOn w:val="Normal"/>
    <w:pPr>
      <w:spacing w:before="240" w:after="60"/>
      <w:jc w:val="center"/>
    </w:pPr>
    <w:rPr>
      <w:rFonts w:ascii="Times New Roman" w:hAnsi="Times New Roman"/>
      <w:b/>
      <w:caps/>
    </w:rPr>
  </w:style>
  <w:style w:type="paragraph" w:styleId="BodyText3">
    <w:name w:val="Body Text 3"/>
    <w:basedOn w:val="Normal"/>
    <w:pPr>
      <w:jc w:val="both"/>
    </w:pPr>
  </w:style>
  <w:style w:type="paragraph" w:styleId="BodyTextIndent3">
    <w:name w:val="Body Text Indent 3"/>
    <w:basedOn w:val="Normal"/>
    <w:pPr>
      <w:ind w:left="1440"/>
      <w:jc w:val="both"/>
    </w:pPr>
    <w:rPr>
      <w:rFonts w:ascii="Times New Roman" w:hAnsi="Times New Roman"/>
      <w:sz w:val="22"/>
    </w:rPr>
  </w:style>
  <w:style w:type="paragraph" w:styleId="TOC5">
    <w:name w:val="toc 5"/>
    <w:basedOn w:val="Normal"/>
    <w:next w:val="Normal"/>
    <w:autoRedefine/>
    <w:semiHidden/>
    <w:pPr>
      <w:ind w:left="960"/>
    </w:pPr>
    <w:rPr>
      <w:rFonts w:ascii="Times New Roman" w:hAnsi="Times New Roman"/>
      <w:sz w:val="20"/>
    </w:rPr>
  </w:style>
  <w:style w:type="paragraph" w:styleId="TOC6">
    <w:name w:val="toc 6"/>
    <w:basedOn w:val="Normal"/>
    <w:next w:val="Normal"/>
    <w:autoRedefine/>
    <w:semiHidden/>
    <w:pPr>
      <w:ind w:left="1200"/>
    </w:pPr>
    <w:rPr>
      <w:rFonts w:ascii="Times New Roman" w:hAnsi="Times New Roman"/>
      <w:sz w:val="20"/>
    </w:rPr>
  </w:style>
  <w:style w:type="paragraph" w:styleId="TOC7">
    <w:name w:val="toc 7"/>
    <w:basedOn w:val="Normal"/>
    <w:next w:val="Normal"/>
    <w:autoRedefine/>
    <w:semiHidden/>
    <w:pPr>
      <w:ind w:left="1440"/>
    </w:pPr>
    <w:rPr>
      <w:rFonts w:ascii="Times New Roman" w:hAnsi="Times New Roman"/>
      <w:sz w:val="20"/>
    </w:rPr>
  </w:style>
  <w:style w:type="paragraph" w:styleId="TOC8">
    <w:name w:val="toc 8"/>
    <w:basedOn w:val="Normal"/>
    <w:next w:val="Normal"/>
    <w:autoRedefine/>
    <w:semiHidden/>
    <w:pPr>
      <w:ind w:left="1680"/>
    </w:pPr>
    <w:rPr>
      <w:rFonts w:ascii="Times New Roman" w:hAnsi="Times New Roman"/>
      <w:sz w:val="20"/>
    </w:rPr>
  </w:style>
  <w:style w:type="paragraph" w:styleId="TOC9">
    <w:name w:val="toc 9"/>
    <w:basedOn w:val="Normal"/>
    <w:next w:val="Normal"/>
    <w:autoRedefine/>
    <w:semiHidden/>
    <w:pPr>
      <w:ind w:left="1920"/>
    </w:pPr>
    <w:rPr>
      <w:rFonts w:ascii="Times New Roman" w:hAnsi="Times New Roman"/>
      <w:sz w:val="20"/>
    </w:rPr>
  </w:style>
  <w:style w:type="paragraph" w:styleId="CommentText">
    <w:name w:val="annotation text"/>
    <w:basedOn w:val="Normal"/>
    <w:semiHidden/>
    <w:pPr>
      <w:jc w:val="both"/>
    </w:pPr>
    <w:rPr>
      <w:rFonts w:ascii="Times New Roman" w:hAnsi="Times New Roman"/>
    </w:rPr>
  </w:style>
  <w:style w:type="character" w:styleId="CommentReference">
    <w:name w:val="annotation reference"/>
    <w:basedOn w:val="DefaultParagraphFont"/>
    <w:semiHidden/>
    <w:rPr>
      <w:sz w:val="16"/>
    </w:rPr>
  </w:style>
  <w:style w:type="paragraph" w:styleId="BodyText2">
    <w:name w:val="Body Text 2"/>
    <w:basedOn w:val="Normal"/>
    <w:rPr>
      <w:rFonts w:ascii="Times New Roman" w:hAnsi="Times New Roman"/>
      <w:i/>
      <w:sz w:val="20"/>
    </w:rPr>
  </w:style>
  <w:style w:type="paragraph" w:styleId="Appendix1" w:customStyle="1">
    <w:name w:val="Appendix1"/>
    <w:basedOn w:val="Normal"/>
    <w:pPr>
      <w:numPr>
        <w:numId w:val="2"/>
      </w:numPr>
    </w:pPr>
    <w:rPr>
      <w:rFonts w:ascii="Times New Roman" w:hAnsi="Times New Roman"/>
      <w:b/>
      <w:bCs/>
      <w:i/>
      <w:iCs/>
      <w:sz w:val="28"/>
      <w:szCs w:val="24"/>
    </w:rPr>
  </w:style>
  <w:style w:type="paragraph" w:styleId="Appendix2" w:customStyle="1">
    <w:name w:val="Appendix2"/>
    <w:basedOn w:val="Appendix1"/>
    <w:pPr>
      <w:numPr>
        <w:ilvl w:val="1"/>
      </w:numPr>
      <w:tabs>
        <w:tab w:val="clear" w:pos="576"/>
        <w:tab w:val="num" w:pos="1440"/>
      </w:tabs>
      <w:ind w:left="1440" w:hanging="720"/>
    </w:pPr>
    <w:rPr>
      <w:b w:val="0"/>
      <w:bCs w:val="0"/>
      <w:i w:val="0"/>
      <w:iCs w:val="0"/>
    </w:rPr>
  </w:style>
  <w:style w:type="paragraph" w:styleId="Figuretext-L" w:customStyle="1">
    <w:name w:val="Figure text-L"/>
    <w:basedOn w:val="Normal"/>
    <w:pPr>
      <w:spacing w:before="60" w:after="60"/>
      <w:jc w:val="both"/>
    </w:pPr>
    <w:rPr>
      <w:rFonts w:ascii="Times New Roman" w:hAnsi="Times New Roman"/>
      <w:sz w:val="22"/>
    </w:rPr>
  </w:style>
  <w:style w:type="paragraph" w:styleId="BodyTextIndent2">
    <w:name w:val="Body Text Indent 2"/>
    <w:basedOn w:val="Normal"/>
    <w:pPr>
      <w:ind w:left="360"/>
      <w:jc w:val="both"/>
    </w:pPr>
    <w:rPr>
      <w:rFonts w:ascii="Times New Roman" w:hAnsi="Times New Roman"/>
      <w:szCs w:val="24"/>
    </w:rPr>
  </w:style>
  <w:style w:type="paragraph" w:styleId="Tabletitle" w:customStyle="1">
    <w:name w:val="Table title"/>
    <w:basedOn w:val="Normal"/>
    <w:pPr>
      <w:keepNext/>
      <w:spacing w:before="120" w:after="60"/>
      <w:jc w:val="center"/>
    </w:pPr>
    <w:rPr>
      <w:rFonts w:ascii="Times New Roman" w:hAnsi="Times New Roman"/>
      <w:caps/>
      <w:sz w:val="22"/>
    </w:rPr>
  </w:style>
  <w:style w:type="paragraph" w:styleId="template" w:customStyle="1">
    <w:name w:val="template"/>
    <w:basedOn w:val="Normal"/>
    <w:pPr>
      <w:jc w:val="both"/>
    </w:pPr>
    <w:rPr>
      <w:rFonts w:ascii="Times New Roman" w:hAnsi="Times New Roman"/>
    </w:rPr>
  </w:style>
  <w:style w:type="paragraph" w:styleId="workproduct-statement" w:customStyle="1">
    <w:name w:val="workproduct-statement"/>
    <w:basedOn w:val="Normal"/>
    <w:pPr>
      <w:keepLines/>
      <w:tabs>
        <w:tab w:val="left" w:pos="2304"/>
      </w:tabs>
      <w:suppressAutoHyphens/>
      <w:spacing w:before="60" w:after="120" w:line="260" w:lineRule="exact"/>
      <w:ind w:left="2736" w:hanging="432"/>
    </w:pPr>
    <w:rPr>
      <w:sz w:val="21"/>
    </w:rPr>
  </w:style>
  <w:style w:type="paragraph" w:styleId="DocumentMap">
    <w:name w:val="Document Map"/>
    <w:basedOn w:val="Normal"/>
    <w:semiHidden/>
    <w:rsid w:val="00B118DE"/>
    <w:pPr>
      <w:shd w:val="clear" w:color="auto" w:fill="000080"/>
    </w:pPr>
    <w:rPr>
      <w:rFonts w:ascii="Tahoma" w:hAnsi="Tahoma" w:cs="Tahoma"/>
      <w:sz w:val="20"/>
    </w:rPr>
  </w:style>
  <w:style w:type="paragraph" w:styleId="StyleHeading111ptBlackLeft" w:customStyle="1">
    <w:name w:val="Style Heading 1 + 11 pt Black Left"/>
    <w:basedOn w:val="Heading1"/>
    <w:autoRedefine/>
    <w:rsid w:val="004E2E53"/>
    <w:pPr>
      <w:numPr>
        <w:numId w:val="18"/>
      </w:numPr>
      <w:tabs>
        <w:tab w:val="left" w:pos="600"/>
      </w:tabs>
      <w:ind w:hanging="1138"/>
      <w:jc w:val="left"/>
    </w:pPr>
    <w:rPr>
      <w:bCs/>
      <w:caps w:val="0"/>
      <w:color w:val="000000"/>
      <w:szCs w:val="28"/>
    </w:rPr>
  </w:style>
  <w:style w:type="paragraph" w:styleId="StyleHeading2Black" w:customStyle="1">
    <w:name w:val="Style Heading 2 + Black"/>
    <w:basedOn w:val="Heading2"/>
    <w:autoRedefine/>
    <w:rsid w:val="000D798D"/>
    <w:pPr>
      <w:numPr>
        <w:ilvl w:val="1"/>
        <w:numId w:val="18"/>
      </w:numPr>
      <w:tabs>
        <w:tab w:val="clear" w:pos="1476"/>
        <w:tab w:val="num" w:pos="900"/>
      </w:tabs>
      <w:ind w:left="900" w:hanging="540"/>
    </w:pPr>
    <w:rPr>
      <w:bCs/>
      <w:color w:val="000000"/>
      <w:sz w:val="24"/>
      <w:szCs w:val="24"/>
    </w:rPr>
  </w:style>
  <w:style w:type="paragraph" w:styleId="StyleHeading3BlackFirstline0" w:customStyle="1">
    <w:name w:val="Style Heading 3 + Black First line:  0&quot;"/>
    <w:basedOn w:val="Heading3"/>
    <w:autoRedefine/>
    <w:rsid w:val="00B118DE"/>
    <w:rPr>
      <w:bCs/>
      <w:color w:val="000000"/>
      <w:sz w:val="24"/>
      <w:szCs w:val="24"/>
    </w:rPr>
  </w:style>
  <w:style w:type="paragraph" w:styleId="StyleStyleHeading3BlackFirstline0Left36pt" w:customStyle="1">
    <w:name w:val="Style Style Heading 3 + Black First line:  0&quot; + Left:  36 pt"/>
    <w:basedOn w:val="StyleHeading3BlackFirstline0"/>
    <w:autoRedefine/>
    <w:rsid w:val="000D798D"/>
    <w:pPr>
      <w:numPr>
        <w:ilvl w:val="2"/>
        <w:numId w:val="18"/>
      </w:numPr>
      <w:tabs>
        <w:tab w:val="clear" w:pos="1800"/>
      </w:tabs>
      <w:ind w:left="1170" w:hanging="360"/>
    </w:pPr>
    <w:rPr>
      <w:sz w:val="22"/>
      <w:szCs w:val="22"/>
    </w:rPr>
  </w:style>
  <w:style w:type="paragraph" w:styleId="StyleHeading211ptNotAllcaps" w:customStyle="1">
    <w:name w:val="Style Heading 2 + 11 pt Not All caps"/>
    <w:basedOn w:val="Normal"/>
    <w:rsid w:val="004E19A6"/>
    <w:pPr>
      <w:numPr>
        <w:ilvl w:val="1"/>
        <w:numId w:val="16"/>
      </w:numPr>
    </w:pPr>
  </w:style>
  <w:style w:type="paragraph" w:styleId="StyleTOC111ptBlack" w:customStyle="1">
    <w:name w:val="Style TOC 1 + 11 pt Black"/>
    <w:basedOn w:val="TOC1"/>
    <w:rsid w:val="00586C6A"/>
    <w:rPr>
      <w:bCs/>
      <w:iCs/>
      <w:color w:val="000000"/>
    </w:rPr>
  </w:style>
  <w:style w:type="paragraph" w:styleId="StyleTOC111ptBlack0" w:customStyle="1">
    <w:name w:val="Style TOC 1 + 11 pt Black0"/>
    <w:basedOn w:val="TOC1"/>
    <w:rsid w:val="003E5303"/>
    <w:rPr>
      <w:bCs/>
      <w:iCs/>
      <w:color w:val="000000"/>
      <w:sz w:val="22"/>
    </w:rPr>
  </w:style>
  <w:style w:type="paragraph" w:styleId="StyleTOC111ptBlack1" w:customStyle="1">
    <w:name w:val="Style TOC 1 + 11 pt Black1"/>
    <w:basedOn w:val="TOC1"/>
    <w:autoRedefine/>
    <w:rsid w:val="00283B38"/>
    <w:rPr>
      <w:bCs/>
      <w:i/>
      <w:iCs/>
      <w:color w:val="000000"/>
      <w:sz w:val="22"/>
    </w:rPr>
  </w:style>
  <w:style w:type="table" w:styleId="TableGrid">
    <w:name w:val="Table Grid"/>
    <w:basedOn w:val="TableNormal"/>
    <w:rsid w:val="00B16414"/>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styleId="Calendar1" w:customStyle="1">
    <w:name w:val="Calendar 1"/>
    <w:basedOn w:val="TableNormal"/>
    <w:uiPriority w:val="99"/>
    <w:qFormat/>
    <w:rsid w:val="0095799E"/>
    <w:rPr>
      <w:rFonts w:ascii="Calibri" w:hAnsi="Calibri"/>
      <w:sz w:val="22"/>
      <w:szCs w:val="22"/>
      <w:lang w:bidi="en-US"/>
    </w:rPr>
    <w:tblPr>
      <w:tblStyleRowBandSize w:val="1"/>
      <w:tblStyleColBandSize w:val="1"/>
    </w:tblPr>
    <w:tcPr>
      <w:shd w:val="clear" w:color="auto" w:fill="auto"/>
    </w:tcPr>
    <w:tblStylePr w:type="firstRow">
      <w:pPr>
        <w:wordWrap/>
        <w:spacing w:beforeLines="0" w:beforeAutospacing="0" w:afterLines="0" w:afterAutospacing="0" w:line="240" w:lineRule="auto"/>
      </w:pPr>
      <w:rPr>
        <w:b/>
        <w:bCs/>
        <w:sz w:val="44"/>
        <w:szCs w:val="44"/>
      </w:rPr>
      <w:tblPr/>
      <w:tcPr>
        <w:vAlign w:val="bottom"/>
      </w:tcPr>
    </w:tblStylePr>
    <w:tblStylePr w:type="lastRow">
      <w:tblPr/>
      <w:tcPr>
        <w:tcBorders>
          <w:top w:val="nil"/>
          <w:left w:val="nil"/>
          <w:bottom w:val="nil"/>
          <w:right w:val="nil"/>
          <w:insideH w:val="nil"/>
          <w:insideV w:val="nil"/>
          <w:tl2br w:val="nil"/>
          <w:tr2bl w:val="nil"/>
        </w:tcBorders>
        <w:shd w:val="clear" w:color="auto" w:fill="auto"/>
      </w:tcPr>
    </w:tblStylePr>
    <w:tblStylePr w:type="band1Horz">
      <w:tblPr/>
      <w:tcPr>
        <w:tcBorders>
          <w:top w:val="nil"/>
          <w:left w:val="nil"/>
          <w:bottom w:val="nil"/>
          <w:right w:val="nil"/>
          <w:insideH w:val="nil"/>
          <w:insideV w:val="nil"/>
          <w:tl2br w:val="nil"/>
          <w:tr2bl w:val="nil"/>
        </w:tcBorders>
        <w:shd w:val="clear" w:color="auto" w:fill="auto"/>
      </w:tcPr>
    </w:tblStylePr>
    <w:tblStylePr w:type="band2Horz">
      <w:tblPr/>
      <w:tcPr>
        <w:tcBorders>
          <w:top w:val="single" w:color="000000" w:sz="24" w:space="0"/>
          <w:left w:val="nil"/>
          <w:bottom w:val="single" w:color="000000" w:sz="24" w:space="0"/>
          <w:right w:val="nil"/>
          <w:insideH w:val="nil"/>
          <w:insideV w:val="nil"/>
          <w:tl2br w:val="nil"/>
          <w:tr2bl w:val="nil"/>
        </w:tcBorders>
        <w:shd w:val="clear" w:color="auto" w:fill="auto"/>
      </w:tcPr>
    </w:tblStylePr>
  </w:style>
  <w:style w:type="paragraph" w:styleId="BalloonText">
    <w:name w:val="Balloon Text"/>
    <w:basedOn w:val="Normal"/>
    <w:link w:val="BalloonTextChar"/>
    <w:rsid w:val="003E5303"/>
    <w:rPr>
      <w:rFonts w:ascii="Tahoma" w:hAnsi="Tahoma" w:cs="Tahoma"/>
      <w:sz w:val="16"/>
      <w:szCs w:val="16"/>
    </w:rPr>
  </w:style>
  <w:style w:type="character" w:styleId="BalloonTextChar" w:customStyle="1">
    <w:name w:val="Balloon Text Char"/>
    <w:basedOn w:val="DefaultParagraphFont"/>
    <w:link w:val="BalloonText"/>
    <w:rsid w:val="003E5303"/>
    <w:rPr>
      <w:rFonts w:ascii="Tahoma" w:hAnsi="Tahoma" w:cs="Tahoma"/>
      <w:sz w:val="16"/>
      <w:szCs w:val="16"/>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44459700">
      <w:bodyDiv w:val="1"/>
      <w:marLeft w:val="0"/>
      <w:marRight w:val="0"/>
      <w:marTop w:val="0"/>
      <w:marBottom w:val="0"/>
      <w:divBdr>
        <w:top w:val="none" w:sz="0" w:space="0" w:color="auto"/>
        <w:left w:val="none" w:sz="0" w:space="0" w:color="auto"/>
        <w:bottom w:val="none" w:sz="0" w:space="0" w:color="auto"/>
        <w:right w:val="none" w:sz="0" w:space="0" w:color="auto"/>
      </w:divBdr>
    </w:div>
    <w:div w:id="1408268030">
      <w:bodyDiv w:val="1"/>
      <w:marLeft w:val="0"/>
      <w:marRight w:val="0"/>
      <w:marTop w:val="0"/>
      <w:marBottom w:val="0"/>
      <w:divBdr>
        <w:top w:val="none" w:sz="0" w:space="0" w:color="auto"/>
        <w:left w:val="none" w:sz="0" w:space="0" w:color="auto"/>
        <w:bottom w:val="none" w:sz="0" w:space="0" w:color="auto"/>
        <w:right w:val="none" w:sz="0" w:space="0" w:color="auto"/>
      </w:divBdr>
      <w:divsChild>
        <w:div w:id="1353612411">
          <w:marLeft w:val="360"/>
          <w:marRight w:val="0"/>
          <w:marTop w:val="200"/>
          <w:marBottom w:val="0"/>
          <w:divBdr>
            <w:top w:val="none" w:sz="0" w:space="0" w:color="auto"/>
            <w:left w:val="none" w:sz="0" w:space="0" w:color="auto"/>
            <w:bottom w:val="none" w:sz="0" w:space="0" w:color="auto"/>
            <w:right w:val="none" w:sz="0" w:space="0" w:color="auto"/>
          </w:divBdr>
        </w:div>
        <w:div w:id="47733281">
          <w:marLeft w:val="360"/>
          <w:marRight w:val="0"/>
          <w:marTop w:val="200"/>
          <w:marBottom w:val="0"/>
          <w:divBdr>
            <w:top w:val="none" w:sz="0" w:space="0" w:color="auto"/>
            <w:left w:val="none" w:sz="0" w:space="0" w:color="auto"/>
            <w:bottom w:val="none" w:sz="0" w:space="0" w:color="auto"/>
            <w:right w:val="none" w:sz="0" w:space="0" w:color="auto"/>
          </w:divBdr>
        </w:div>
        <w:div w:id="1160970903">
          <w:marLeft w:val="360"/>
          <w:marRight w:val="0"/>
          <w:marTop w:val="200"/>
          <w:marBottom w:val="0"/>
          <w:divBdr>
            <w:top w:val="none" w:sz="0" w:space="0" w:color="auto"/>
            <w:left w:val="none" w:sz="0" w:space="0" w:color="auto"/>
            <w:bottom w:val="none" w:sz="0" w:space="0" w:color="auto"/>
            <w:right w:val="none" w:sz="0" w:space="0" w:color="auto"/>
          </w:divBdr>
        </w:div>
        <w:div w:id="396637727">
          <w:marLeft w:val="360"/>
          <w:marRight w:val="0"/>
          <w:marTop w:val="200"/>
          <w:marBottom w:val="0"/>
          <w:divBdr>
            <w:top w:val="none" w:sz="0" w:space="0" w:color="auto"/>
            <w:left w:val="none" w:sz="0" w:space="0" w:color="auto"/>
            <w:bottom w:val="none" w:sz="0" w:space="0" w:color="auto"/>
            <w:right w:val="none" w:sz="0" w:space="0" w:color="auto"/>
          </w:divBdr>
        </w:div>
        <w:div w:id="997654780">
          <w:marLeft w:val="360"/>
          <w:marRight w:val="0"/>
          <w:marTop w:val="200"/>
          <w:marBottom w:val="0"/>
          <w:divBdr>
            <w:top w:val="none" w:sz="0" w:space="0" w:color="auto"/>
            <w:left w:val="none" w:sz="0" w:space="0" w:color="auto"/>
            <w:bottom w:val="none" w:sz="0" w:space="0" w:color="auto"/>
            <w:right w:val="none" w:sz="0" w:space="0" w:color="auto"/>
          </w:divBdr>
        </w:div>
        <w:div w:id="331495414">
          <w:marLeft w:val="360"/>
          <w:marRight w:val="0"/>
          <w:marTop w:val="200"/>
          <w:marBottom w:val="0"/>
          <w:divBdr>
            <w:top w:val="none" w:sz="0" w:space="0" w:color="auto"/>
            <w:left w:val="none" w:sz="0" w:space="0" w:color="auto"/>
            <w:bottom w:val="none" w:sz="0" w:space="0" w:color="auto"/>
            <w:right w:val="none" w:sz="0" w:space="0" w:color="auto"/>
          </w:divBdr>
        </w:div>
        <w:div w:id="831917753">
          <w:marLeft w:val="360"/>
          <w:marRight w:val="0"/>
          <w:marTop w:val="200"/>
          <w:marBottom w:val="0"/>
          <w:divBdr>
            <w:top w:val="none" w:sz="0" w:space="0" w:color="auto"/>
            <w:left w:val="none" w:sz="0" w:space="0" w:color="auto"/>
            <w:bottom w:val="none" w:sz="0" w:space="0" w:color="auto"/>
            <w:right w:val="none" w:sz="0" w:space="0" w:color="auto"/>
          </w:divBdr>
        </w:div>
      </w:divsChild>
    </w:div>
    <w:div w:id="20935515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1.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 Type="http://schemas.microsoft.com/office/2020/10/relationships/intelligence" Target="intelligence2.xml" Id="R95785118cd2d4281" /><Relationship Type="http://schemas.openxmlformats.org/officeDocument/2006/relationships/image" Target="/media/image.png" Id="R6bab9ecd3efb412a" /></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IIN16800922.JI\Desktop\OneDrive_2_2-13-2024\GT_1010_JI_Word_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7CD33652BA1EC4AA3AB9DE1879285AC" ma:contentTypeVersion="6" ma:contentTypeDescription="Create a new document." ma:contentTypeScope="" ma:versionID="f512d93d04be197b0847cf83aa10dc69">
  <xsd:schema xmlns:xsd="http://www.w3.org/2001/XMLSchema" xmlns:xs="http://www.w3.org/2001/XMLSchema" xmlns:p="http://schemas.microsoft.com/office/2006/metadata/properties" xmlns:ns2="060a8a9f-d048-4cae-94ae-42ad8fd36d05" xmlns:ns3="c683474e-3566-459e-a8fa-b9191d46e53e" targetNamespace="http://schemas.microsoft.com/office/2006/metadata/properties" ma:root="true" ma:fieldsID="2468039e6ea82dc6dc5f773e51d12c09" ns2:_="" ns3:_="">
    <xsd:import namespace="060a8a9f-d048-4cae-94ae-42ad8fd36d05"/>
    <xsd:import namespace="c683474e-3566-459e-a8fa-b9191d46e53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0a8a9f-d048-4cae-94ae-42ad8fd36d0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683474e-3566-459e-a8fa-b9191d46e53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FC246AC-A8C6-43B1-B263-B0B8BCE6E094}">
  <ds:schemaRefs>
    <ds:schemaRef ds:uri="http://schemas.microsoft.com/sharepoint/v3/contenttype/forms"/>
  </ds:schemaRefs>
</ds:datastoreItem>
</file>

<file path=customXml/itemProps2.xml><?xml version="1.0" encoding="utf-8"?>
<ds:datastoreItem xmlns:ds="http://schemas.openxmlformats.org/officeDocument/2006/customXml" ds:itemID="{83990A6D-B537-4F3D-B30C-C60E41EA27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0a8a9f-d048-4cae-94ae-42ad8fd36d05"/>
    <ds:schemaRef ds:uri="c683474e-3566-459e-a8fa-b9191d46e5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298519F-F24D-4CE0-8566-A659735053A2}">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GT_1010_JI_Word_Template.dot</ap:Template>
  <ap:Application>Microsoft Word for the web</ap:Application>
  <ap:DocSecurity>0</ap:DocSecurity>
  <ap:ScaleCrop>false</ap:ScaleCrop>
  <ap:Manager/>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PROJECT MANAGEMENT PLAN</dc:title>
  <dc:subject/>
  <dc:creator/>
  <keywords/>
  <dc:description/>
  <lastModifiedBy>Nithishkumar Thangaraju</lastModifiedBy>
  <revision>28</revision>
  <lastPrinted>2000-04-12T03:37:00.0000000Z</lastPrinted>
  <dcterms:created xsi:type="dcterms:W3CDTF">2024-09-11T06:50:00.0000000Z</dcterms:created>
  <dcterms:modified xsi:type="dcterms:W3CDTF">2024-11-21T04:49:28.5400146Z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0x01010077CD33652BA1EC4AA3AB9DE1879285AC</vt:lpwstr>
  </property>
</Properties>
</file>