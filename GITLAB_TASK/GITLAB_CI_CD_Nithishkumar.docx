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FFFFF"/>
  <w:body>
    <w:p w:rsidRPr="00BC68C3" w:rsidR="0011102B" w:rsidP="32AB7031" w:rsidRDefault="0011102B" w14:paraId="7B50D154" w14:textId="77777777">
      <w:pPr>
        <w:jc w:val="center"/>
        <w:rPr>
          <w:i w:val="1"/>
          <w:iCs w:val="1"/>
          <w:color w:val="000000"/>
          <w:sz w:val="28"/>
          <w:szCs w:val="28"/>
        </w:rPr>
      </w:pPr>
    </w:p>
    <w:p w:rsidRPr="00DC035B" w:rsidR="0011102B" w:rsidP="32AB7031" w:rsidRDefault="00DC035B" w14:paraId="667B81FE" w14:textId="4DDFA5E9">
      <w:pPr>
        <w:rPr>
          <w:b w:val="1"/>
          <w:bCs w:val="1"/>
          <w:color w:val="000000"/>
          <w:sz w:val="28"/>
          <w:szCs w:val="28"/>
        </w:rPr>
      </w:pPr>
      <w:r w:rsidRPr="32AB7031" w:rsidR="1C278A0D">
        <w:rPr>
          <w:b w:val="1"/>
          <w:bCs w:val="1"/>
          <w:color w:val="000000" w:themeColor="text1" w:themeTint="FF" w:themeShade="FF"/>
          <w:sz w:val="28"/>
          <w:szCs w:val="28"/>
        </w:rPr>
        <w:t>Report</w:t>
      </w:r>
    </w:p>
    <w:p w:rsidRPr="00BC68C3" w:rsidR="0011102B" w:rsidP="0011102B" w:rsidRDefault="0011102B" w14:paraId="20FC39A5" w14:textId="77777777">
      <w:pPr>
        <w:ind w:left="576"/>
        <w:rPr>
          <w:color w:val="000000"/>
        </w:rPr>
      </w:pP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2940"/>
        <w:gridCol w:w="6258"/>
      </w:tblGrid>
      <w:tr w:rsidR="00DC035B" w:rsidTr="5D9E51FB" w14:paraId="3BC36065" w14:textId="77777777">
        <w:tc>
          <w:tcPr>
            <w:tcW w:w="2940" w:type="dxa"/>
            <w:tcMar/>
          </w:tcPr>
          <w:p w:rsidR="00DC035B" w:rsidP="00DC035B" w:rsidRDefault="00E83B17" w14:paraId="4B7F6688" w14:textId="6A9A3825">
            <w:pPr>
              <w:rPr>
                <w:lang w:val="en-IN"/>
              </w:rPr>
            </w:pPr>
            <w:r w:rsidRPr="00BC68C3">
              <w:rPr>
                <w:i/>
                <w:color w:val="000000"/>
              </w:rPr>
              <w:br w:type="page"/>
            </w:r>
            <w:r w:rsidRPr="00DC035B" w:rsidR="00DC035B">
              <w:rPr>
                <w:lang w:val="en-IN"/>
              </w:rPr>
              <w:t>Name</w:t>
            </w:r>
          </w:p>
        </w:tc>
        <w:tc>
          <w:tcPr>
            <w:tcW w:w="6258" w:type="dxa"/>
            <w:tcMar/>
          </w:tcPr>
          <w:p w:rsidR="00DC035B" w:rsidP="00DC035B" w:rsidRDefault="00DC035B" w14:paraId="718D43C6" w14:textId="7B373240">
            <w:pPr>
              <w:jc w:val="both"/>
              <w:rPr>
                <w:lang w:val="en-IN"/>
              </w:rPr>
            </w:pPr>
            <w:r w:rsidRPr="72A3593C" w:rsidR="20A40374">
              <w:rPr>
                <w:lang w:val="en-IN"/>
              </w:rPr>
              <w:t>Nithishkumar T</w:t>
            </w:r>
          </w:p>
        </w:tc>
      </w:tr>
      <w:tr w:rsidR="00DC035B" w:rsidTr="5D9E51FB" w14:paraId="3D936B7E" w14:textId="77777777">
        <w:tc>
          <w:tcPr>
            <w:tcW w:w="2940" w:type="dxa"/>
            <w:tcMar/>
          </w:tcPr>
          <w:p w:rsidR="00DC035B" w:rsidP="00DC035B" w:rsidRDefault="00DC035B" w14:paraId="5155E2E6" w14:textId="4B07534A">
            <w:pPr>
              <w:rPr>
                <w:lang w:val="en-IN"/>
              </w:rPr>
            </w:pPr>
            <w:r w:rsidRPr="00DC035B">
              <w:rPr>
                <w:lang w:val="en-IN"/>
              </w:rPr>
              <w:t>Emp Id</w:t>
            </w:r>
          </w:p>
        </w:tc>
        <w:tc>
          <w:tcPr>
            <w:tcW w:w="6258" w:type="dxa"/>
            <w:tcMar/>
          </w:tcPr>
          <w:p w:rsidR="00DC035B" w:rsidP="00DC035B" w:rsidRDefault="00DC035B" w14:paraId="66EE7415" w14:textId="491008D3">
            <w:pPr>
              <w:jc w:val="both"/>
              <w:rPr>
                <w:lang w:val="en-IN"/>
              </w:rPr>
            </w:pPr>
            <w:r w:rsidRPr="72A3593C" w:rsidR="73372DF4">
              <w:rPr>
                <w:lang w:val="en-IN"/>
              </w:rPr>
              <w:t>1871</w:t>
            </w:r>
          </w:p>
        </w:tc>
      </w:tr>
      <w:tr w:rsidR="00DC035B" w:rsidTr="5D9E51FB" w14:paraId="17131B72" w14:textId="77777777">
        <w:trPr>
          <w:trHeight w:val="300"/>
        </w:trPr>
        <w:tc>
          <w:tcPr>
            <w:tcW w:w="2940" w:type="dxa"/>
            <w:tcMar/>
          </w:tcPr>
          <w:p w:rsidRPr="00DC035B" w:rsidR="00DC035B" w:rsidP="00DC035B" w:rsidRDefault="00DC035B" w14:paraId="6DB29FDA" w14:textId="38796515">
            <w:pPr>
              <w:rPr>
                <w:lang w:val="en-IN"/>
              </w:rPr>
            </w:pPr>
            <w:r w:rsidRPr="5D9E51FB" w:rsidR="387B0E5E">
              <w:rPr>
                <w:lang w:val="en-IN"/>
              </w:rPr>
              <w:t>Task</w:t>
            </w:r>
          </w:p>
        </w:tc>
        <w:tc>
          <w:tcPr>
            <w:tcW w:w="6258" w:type="dxa"/>
            <w:tcMar/>
          </w:tcPr>
          <w:p w:rsidR="00DC035B" w:rsidP="5D9E51FB" w:rsidRDefault="00DC035B" w14:paraId="78AB603C" w14:textId="2352BC2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Pr="5D9E51FB" w:rsidR="387B0E5E">
              <w:rPr>
                <w:lang w:val="en-IN"/>
              </w:rPr>
              <w:t>GITLAB CI/CD Pipeline</w:t>
            </w:r>
          </w:p>
        </w:tc>
      </w:tr>
    </w:tbl>
    <w:p w:rsidR="00DC035B" w:rsidP="00DC035B" w:rsidRDefault="00DC035B" w14:paraId="3BA2EAB1" w14:textId="77777777">
      <w:pPr>
        <w:ind w:left="720"/>
        <w:jc w:val="both"/>
        <w:rPr>
          <w:lang w:val="en-IN"/>
        </w:rPr>
      </w:pPr>
    </w:p>
    <w:p w:rsidR="32AB7031" w:rsidP="32AB7031" w:rsidRDefault="32AB7031" w14:paraId="15110D97" w14:textId="460F4A62">
      <w:pPr>
        <w:ind w:left="720"/>
        <w:jc w:val="both"/>
        <w:rPr>
          <w:b w:val="1"/>
          <w:bCs w:val="1"/>
          <w:lang w:val="en-IN"/>
        </w:rPr>
      </w:pPr>
    </w:p>
    <w:p w:rsidR="58ACB7B2" w:rsidP="32AB7031" w:rsidRDefault="58ACB7B2" w14:paraId="6661270F" w14:textId="4A43AD10">
      <w:pPr>
        <w:ind w:left="0"/>
        <w:jc w:val="both"/>
        <w:rPr>
          <w:b w:val="1"/>
          <w:bCs w:val="1"/>
          <w:sz w:val="28"/>
          <w:szCs w:val="28"/>
          <w:lang w:val="en-IN"/>
        </w:rPr>
      </w:pPr>
      <w:r w:rsidRPr="32AB7031" w:rsidR="58ACB7B2">
        <w:rPr>
          <w:b w:val="1"/>
          <w:bCs w:val="1"/>
          <w:sz w:val="28"/>
          <w:szCs w:val="28"/>
          <w:lang w:val="en-IN"/>
        </w:rPr>
        <w:t xml:space="preserve">Block </w:t>
      </w:r>
      <w:r w:rsidRPr="32AB7031" w:rsidR="58ACB7B2">
        <w:rPr>
          <w:b w:val="1"/>
          <w:bCs w:val="1"/>
          <w:sz w:val="28"/>
          <w:szCs w:val="28"/>
          <w:lang w:val="en-IN"/>
        </w:rPr>
        <w:t>Diagram:</w:t>
      </w:r>
    </w:p>
    <w:p w:rsidR="32AB7031" w:rsidP="32AB7031" w:rsidRDefault="32AB7031" w14:paraId="7591AABA" w14:textId="4EFBBE66">
      <w:pPr>
        <w:ind w:left="0"/>
        <w:jc w:val="both"/>
        <w:rPr>
          <w:b w:val="1"/>
          <w:bCs w:val="1"/>
          <w:lang w:val="en-IN"/>
        </w:rPr>
      </w:pPr>
    </w:p>
    <w:p w:rsidR="22BEFA09" w:rsidP="32AB7031" w:rsidRDefault="22BEFA09" w14:paraId="26104C5F" w14:textId="3FEAEFF4">
      <w:pPr>
        <w:spacing w:line="360" w:lineRule="auto"/>
        <w:ind w:left="0" w:firstLine="720"/>
        <w:jc w:val="both"/>
        <w:rPr>
          <w:b w:val="0"/>
          <w:bCs w:val="0"/>
          <w:lang w:val="en-IN"/>
        </w:rPr>
      </w:pPr>
      <w:r w:rsidRPr="32AB7031" w:rsidR="22BEFA09">
        <w:rPr>
          <w:b w:val="0"/>
          <w:bCs w:val="0"/>
          <w:lang w:val="en-IN"/>
        </w:rPr>
        <w:t xml:space="preserve">The below is the block diagram </w:t>
      </w:r>
      <w:r w:rsidRPr="32AB7031" w:rsidR="22BEFA09">
        <w:rPr>
          <w:b w:val="0"/>
          <w:bCs w:val="0"/>
          <w:lang w:val="en-IN"/>
        </w:rPr>
        <w:t>representation</w:t>
      </w:r>
      <w:r w:rsidRPr="32AB7031" w:rsidR="22BEFA09">
        <w:rPr>
          <w:b w:val="0"/>
          <w:bCs w:val="0"/>
          <w:lang w:val="en-IN"/>
        </w:rPr>
        <w:t xml:space="preserve"> of the </w:t>
      </w:r>
      <w:r w:rsidRPr="32AB7031" w:rsidR="20DB265C">
        <w:rPr>
          <w:b w:val="0"/>
          <w:bCs w:val="0"/>
          <w:lang w:val="en-IN"/>
        </w:rPr>
        <w:t>process of running a CI/CD (Continuous Integration/Continuous Deployment) pipeline using a GitLab Runner.</w:t>
      </w:r>
    </w:p>
    <w:p w:rsidR="32AB7031" w:rsidP="32AB7031" w:rsidRDefault="32AB7031" w14:paraId="38D08B8B" w14:textId="4F4B654A">
      <w:pPr>
        <w:spacing w:line="360" w:lineRule="auto"/>
        <w:ind w:left="0" w:firstLine="720"/>
        <w:jc w:val="both"/>
        <w:rPr>
          <w:b w:val="0"/>
          <w:bCs w:val="0"/>
          <w:lang w:val="en-IN"/>
        </w:rPr>
      </w:pPr>
    </w:p>
    <w:p w:rsidR="22BEFA09" w:rsidP="32AB7031" w:rsidRDefault="22BEFA09" w14:paraId="1365F268" w14:textId="213DE87C">
      <w:pPr>
        <w:pStyle w:val="Normal"/>
        <w:spacing w:line="360" w:lineRule="auto"/>
        <w:ind w:left="0"/>
        <w:jc w:val="both"/>
      </w:pPr>
      <w:r w:rsidR="22BEFA09">
        <w:drawing>
          <wp:inline wp14:editId="2FC8E81B" wp14:anchorId="3EB2D3CD">
            <wp:extent cx="6134100" cy="2039324"/>
            <wp:effectExtent l="0" t="0" r="0" b="0"/>
            <wp:docPr id="2145477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477880" name=""/>
                    <pic:cNvPicPr/>
                  </pic:nvPicPr>
                  <pic:blipFill>
                    <a:blip xmlns:r="http://schemas.openxmlformats.org/officeDocument/2006/relationships" r:embed="rId188799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20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D530B" w:rsidP="32AB7031" w:rsidRDefault="077D530B" w14:paraId="56F4BAC0" w14:textId="7502C395">
      <w:pPr>
        <w:pStyle w:val="Normal"/>
        <w:spacing w:line="360" w:lineRule="auto"/>
        <w:rPr>
          <w:b w:val="1"/>
          <w:bCs w:val="1"/>
          <w:noProof w:val="0"/>
          <w:lang w:val="en-IN"/>
        </w:rPr>
      </w:pPr>
      <w:r w:rsidRPr="32AB7031" w:rsidR="077D530B">
        <w:rPr>
          <w:b w:val="1"/>
          <w:bCs w:val="1"/>
          <w:noProof w:val="0"/>
          <w:lang w:val="en-IN"/>
        </w:rPr>
        <w:t>Performed in Local PC</w:t>
      </w:r>
      <w:r w:rsidRPr="32AB7031" w:rsidR="092AFE48">
        <w:rPr>
          <w:b w:val="1"/>
          <w:bCs w:val="1"/>
          <w:noProof w:val="0"/>
          <w:lang w:val="en-IN"/>
        </w:rPr>
        <w:t>:</w:t>
      </w:r>
    </w:p>
    <w:p w:rsidR="077D530B" w:rsidP="32AB7031" w:rsidRDefault="077D530B" w14:paraId="5A3F1942" w14:textId="03DB38BF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 xml:space="preserve">Program Code </w:t>
      </w:r>
      <w:r w:rsidRPr="32AB7031" w:rsidR="4DC28AE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 xml:space="preserve">and </w:t>
      </w: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 xml:space="preserve"> .</w:t>
      </w: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gitlab-ci.yml</w:t>
      </w:r>
    </w:p>
    <w:p w:rsidR="077D530B" w:rsidP="32AB7031" w:rsidRDefault="077D530B" w14:paraId="5029F3A5" w14:textId="537390E2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The process starts with program code written by the developer.</w:t>
      </w:r>
    </w:p>
    <w:p w:rsidR="077D530B" w:rsidP="32AB7031" w:rsidRDefault="077D530B" w14:paraId="5852B760" w14:textId="0EE69797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.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gitlab-ci.yml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file is created. This file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contains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the configuration for the pipeline, including stages (build, test, deploy) and instructions for each stage.</w:t>
      </w:r>
    </w:p>
    <w:p w:rsidR="077D530B" w:rsidP="32AB7031" w:rsidRDefault="077D530B" w14:paraId="64520049" w14:textId="2445BDCD">
      <w:pPr>
        <w:pStyle w:val="ListParagraph"/>
        <w:numPr>
          <w:ilvl w:val="0"/>
          <w:numId w:val="28"/>
        </w:numPr>
        <w:spacing w:before="24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Runner Started</w:t>
      </w:r>
    </w:p>
    <w:p w:rsidR="077D530B" w:rsidP="32AB7031" w:rsidRDefault="077D530B" w14:paraId="1786C44A" w14:textId="59152C05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A GitLab Runner is started on the developer's local machine. The Runner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is responsible for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executing the pipeline jobs.</w:t>
      </w:r>
    </w:p>
    <w:p w:rsidR="077D530B" w:rsidP="32AB7031" w:rsidRDefault="077D530B" w14:paraId="5B0901F0" w14:textId="635ADC03">
      <w:pPr>
        <w:pStyle w:val="ListParagraph"/>
        <w:numPr>
          <w:ilvl w:val="0"/>
          <w:numId w:val="28"/>
        </w:numPr>
        <w:spacing w:before="24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Code Commit and Push</w:t>
      </w:r>
    </w:p>
    <w:p w:rsidR="077D530B" w:rsidP="32AB7031" w:rsidRDefault="077D530B" w14:paraId="40DD0E8F" w14:textId="26989389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The program code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and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.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gitlab-ci.yml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file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are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committed to the version control repository (e.g., GitLab) and pushed to the remote repository.</w:t>
      </w:r>
    </w:p>
    <w:p w:rsidR="0A3B2173" w:rsidP="32AB7031" w:rsidRDefault="0A3B2173" w14:paraId="3C2E5E06" w14:textId="2F53A2AE">
      <w:pPr>
        <w:pStyle w:val="ListParagraph"/>
        <w:numPr>
          <w:ilvl w:val="0"/>
          <w:numId w:val="2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32AB7031" w:rsidR="0A3B217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Clone Repository</w:t>
      </w:r>
    </w:p>
    <w:p w:rsidR="0A3B2173" w:rsidP="32AB7031" w:rsidRDefault="0A3B2173" w14:paraId="05209AF3" w14:textId="79D5476A">
      <w:pPr>
        <w:pStyle w:val="ListParagraph"/>
        <w:numPr>
          <w:ilvl w:val="0"/>
          <w:numId w:val="4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A3B2173">
        <w:rPr>
          <w:rFonts w:ascii="Arial" w:hAnsi="Arial" w:eastAsia="Arial" w:cs="Arial"/>
          <w:noProof w:val="0"/>
          <w:sz w:val="24"/>
          <w:szCs w:val="24"/>
          <w:lang w:val="en-IN"/>
        </w:rPr>
        <w:t>The Runner clones the repository into a temporary directory on the machine where it is running.</w:t>
      </w:r>
    </w:p>
    <w:p w:rsidR="2E89835B" w:rsidP="32AB7031" w:rsidRDefault="2E89835B" w14:paraId="7D2F8106" w14:textId="15E354E9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32AB7031" w:rsidR="2E89835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Status Update in Runner</w:t>
      </w:r>
    </w:p>
    <w:p w:rsidR="2E89835B" w:rsidP="32AB7031" w:rsidRDefault="2E89835B" w14:paraId="101B3ECA" w14:textId="55EF03A9">
      <w:pPr>
        <w:pStyle w:val="ListParagraph"/>
        <w:numPr>
          <w:ilvl w:val="0"/>
          <w:numId w:val="4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2E89835B">
        <w:rPr>
          <w:rFonts w:ascii="Arial" w:hAnsi="Arial" w:eastAsia="Arial" w:cs="Arial"/>
          <w:noProof w:val="0"/>
          <w:sz w:val="24"/>
          <w:szCs w:val="24"/>
          <w:lang w:val="en-IN"/>
        </w:rPr>
        <w:t>The status of each stage (e.g., success, failure) is sent back and updated in the Runner interface. Developers can review the results.</w:t>
      </w:r>
    </w:p>
    <w:p w:rsidR="32AB7031" w:rsidP="32AB7031" w:rsidRDefault="32AB7031" w14:paraId="219E8E93" w14:textId="4D0C80C8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w:rsidR="077D530B" w:rsidP="32AB7031" w:rsidRDefault="077D530B" w14:paraId="346892A3" w14:textId="3C2E21C1">
      <w:pPr>
        <w:pStyle w:val="Normal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32AB7031" w:rsidR="077D530B">
        <w:rPr>
          <w:b w:val="1"/>
          <w:bCs w:val="1"/>
          <w:noProof w:val="0"/>
          <w:lang w:val="en-IN"/>
        </w:rPr>
        <w:t>Performed in Cloud</w:t>
      </w:r>
      <w:r w:rsidRPr="32AB7031" w:rsidR="0BB590A9">
        <w:rPr>
          <w:b w:val="1"/>
          <w:bCs w:val="1"/>
          <w:noProof w:val="0"/>
          <w:lang w:val="en-IN"/>
        </w:rPr>
        <w:t>:</w:t>
      </w:r>
    </w:p>
    <w:p w:rsidR="077D530B" w:rsidP="32AB7031" w:rsidRDefault="077D530B" w14:paraId="26C034E1" w14:textId="258193FB">
      <w:pPr>
        <w:pStyle w:val="ListParagraph"/>
        <w:numPr>
          <w:ilvl w:val="0"/>
          <w:numId w:val="3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Trigger Pipeline</w:t>
      </w:r>
    </w:p>
    <w:p w:rsidR="077D530B" w:rsidP="32AB7031" w:rsidRDefault="077D530B" w14:paraId="65FAAC9B" w14:textId="2FE54080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The pipeline is triggered automatically on the cloud server once the code is pushed.</w:t>
      </w:r>
    </w:p>
    <w:p w:rsidR="077D530B" w:rsidP="32AB7031" w:rsidRDefault="077D530B" w14:paraId="03AB5BC5" w14:textId="750EC475">
      <w:pPr>
        <w:pStyle w:val="ListParagraph"/>
        <w:numPr>
          <w:ilvl w:val="0"/>
          <w:numId w:val="36"/>
        </w:num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Stages Executed</w:t>
      </w:r>
    </w:p>
    <w:p w:rsidR="077D530B" w:rsidP="32AB7031" w:rsidRDefault="077D530B" w14:paraId="2747BE95" w14:textId="655893FD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The pipeline executes the stages defined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in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.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gitlab-ci.yml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. Typical stages are:</w:t>
      </w:r>
    </w:p>
    <w:p w:rsidR="077D530B" w:rsidP="32AB7031" w:rsidRDefault="077D530B" w14:paraId="5A7C7351" w14:textId="67CC9776">
      <w:pPr>
        <w:pStyle w:val="ListParagraph"/>
        <w:numPr>
          <w:ilvl w:val="2"/>
          <w:numId w:val="2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Build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: Compile or prepare the code.</w:t>
      </w:r>
    </w:p>
    <w:p w:rsidR="077D530B" w:rsidP="32AB7031" w:rsidRDefault="077D530B" w14:paraId="5F651796" w14:textId="49F45259">
      <w:pPr>
        <w:pStyle w:val="ListParagraph"/>
        <w:numPr>
          <w:ilvl w:val="2"/>
          <w:numId w:val="2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Test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: Run automated tests to 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validate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the code.</w:t>
      </w:r>
    </w:p>
    <w:p w:rsidR="077D530B" w:rsidP="32AB7031" w:rsidRDefault="077D530B" w14:paraId="77A816E4" w14:textId="19B80E30">
      <w:pPr>
        <w:pStyle w:val="ListParagraph"/>
        <w:numPr>
          <w:ilvl w:val="2"/>
          <w:numId w:val="29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2AB7031" w:rsidR="077D53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Deploy</w:t>
      </w:r>
      <w:r w:rsidRPr="32AB7031" w:rsidR="077D530B">
        <w:rPr>
          <w:rFonts w:ascii="Arial" w:hAnsi="Arial" w:eastAsia="Arial" w:cs="Arial"/>
          <w:noProof w:val="0"/>
          <w:sz w:val="24"/>
          <w:szCs w:val="24"/>
          <w:lang w:val="en-IN"/>
        </w:rPr>
        <w:t>: Deploy the code to production or staging environments.</w:t>
      </w:r>
    </w:p>
    <w:p w:rsidR="32AB7031" w:rsidP="32AB7031" w:rsidRDefault="32AB7031" w14:paraId="2F9B7333" w14:textId="3A4A503D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190AB64A" w14:textId="764F9854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5E1E73B9" w14:textId="32366335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490C0655" w14:textId="5E5BE2D7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42D1F57F" w14:textId="4F456DD5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378B8D26" w14:textId="71EE1D4B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513D5AE6" w14:textId="4F7248B0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11F6333D" w14:textId="3CA7546D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7760F261" w14:textId="25C36355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0E298116" w14:textId="4D273491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6D2356CC" w14:textId="0398592D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2A828F9B" w14:textId="1FB9E3DB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5E684315" w14:textId="4AC80514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01E01DDB" w14:textId="07130EDF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32AB7031" w:rsidP="32AB7031" w:rsidRDefault="32AB7031" w14:paraId="2FC0E094" w14:textId="72C4A2FE">
      <w:pPr>
        <w:spacing w:line="360" w:lineRule="auto"/>
        <w:ind w:left="0"/>
        <w:jc w:val="both"/>
        <w:rPr>
          <w:b w:val="1"/>
          <w:bCs w:val="1"/>
          <w:lang w:val="en-IN"/>
        </w:rPr>
      </w:pPr>
    </w:p>
    <w:p w:rsidR="72A3593C" w:rsidP="32AB7031" w:rsidRDefault="72A3593C" w14:paraId="01583D42" w14:textId="3E742A9B">
      <w:pPr>
        <w:spacing w:line="360" w:lineRule="auto"/>
        <w:ind w:left="0"/>
        <w:jc w:val="both"/>
        <w:rPr>
          <w:b w:val="1"/>
          <w:bCs w:val="1"/>
          <w:sz w:val="28"/>
          <w:szCs w:val="28"/>
          <w:lang w:val="en-IN"/>
        </w:rPr>
      </w:pPr>
      <w:r w:rsidRPr="32AB7031" w:rsidR="695C76DA">
        <w:rPr>
          <w:b w:val="1"/>
          <w:bCs w:val="1"/>
          <w:sz w:val="28"/>
          <w:szCs w:val="28"/>
          <w:lang w:val="en-IN"/>
        </w:rPr>
        <w:t>Architecture for working</w:t>
      </w:r>
      <w:r w:rsidRPr="32AB7031" w:rsidR="1C278A0D">
        <w:rPr>
          <w:b w:val="1"/>
          <w:bCs w:val="1"/>
          <w:sz w:val="28"/>
          <w:szCs w:val="28"/>
          <w:lang w:val="en-IN"/>
        </w:rPr>
        <w:t>:</w:t>
      </w:r>
    </w:p>
    <w:p w:rsidR="5D9E51FB" w:rsidP="32AB7031" w:rsidRDefault="5D9E51FB" w14:paraId="2D53174D" w14:textId="637F227C">
      <w:pPr>
        <w:pStyle w:val="Normal"/>
        <w:spacing w:line="360" w:lineRule="auto"/>
        <w:ind w:left="0" w:firstLine="720"/>
        <w:jc w:val="both"/>
        <w:rPr>
          <w:lang w:val="en-IN"/>
        </w:rPr>
      </w:pPr>
      <w:r w:rsidRPr="32AB7031" w:rsidR="67A5F0B4">
        <w:rPr>
          <w:lang w:val="en-IN"/>
        </w:rPr>
        <w:t xml:space="preserve">Once the </w:t>
      </w:r>
      <w:r w:rsidRPr="32AB7031" w:rsidR="1B4786DB">
        <w:rPr>
          <w:lang w:val="en-IN"/>
        </w:rPr>
        <w:t xml:space="preserve">code is uploaded and </w:t>
      </w:r>
      <w:r w:rsidRPr="32AB7031" w:rsidR="1B4786DB">
        <w:rPr>
          <w:lang w:val="en-IN"/>
        </w:rPr>
        <w:t>the .</w:t>
      </w:r>
      <w:r w:rsidRPr="32AB7031" w:rsidR="1B4786DB">
        <w:rPr>
          <w:lang w:val="en-IN"/>
        </w:rPr>
        <w:t>gitlab.yml</w:t>
      </w:r>
      <w:r w:rsidRPr="32AB7031" w:rsidR="1B4786DB">
        <w:rPr>
          <w:lang w:val="en-IN"/>
        </w:rPr>
        <w:t xml:space="preserve"> script is written and pushed the pipeline starts automaticall</w:t>
      </w:r>
      <w:r w:rsidRPr="32AB7031" w:rsidR="1FA883A1">
        <w:rPr>
          <w:lang w:val="en-IN"/>
        </w:rPr>
        <w:t>y.</w:t>
      </w:r>
    </w:p>
    <w:p w:rsidR="3E9E5EFA" w:rsidP="32AB7031" w:rsidRDefault="3E9E5EFA" w14:paraId="37909A52" w14:textId="05E6826F">
      <w:pPr>
        <w:pStyle w:val="Normal"/>
        <w:spacing w:line="360" w:lineRule="auto"/>
        <w:ind w:left="0" w:firstLine="720"/>
        <w:jc w:val="both"/>
        <w:rPr>
          <w:lang w:val="en-IN"/>
        </w:rPr>
      </w:pPr>
      <w:r w:rsidRPr="32AB7031" w:rsidR="1FA883A1">
        <w:rPr>
          <w:lang w:val="en-IN"/>
        </w:rPr>
        <w:t xml:space="preserve">First the runner </w:t>
      </w:r>
      <w:r w:rsidRPr="32AB7031" w:rsidR="484AD801">
        <w:rPr>
          <w:lang w:val="en-IN"/>
        </w:rPr>
        <w:t>needs</w:t>
      </w:r>
      <w:r w:rsidRPr="32AB7031" w:rsidR="1FA883A1">
        <w:rPr>
          <w:lang w:val="en-IN"/>
        </w:rPr>
        <w:t xml:space="preserve"> to get started using the </w:t>
      </w:r>
      <w:r w:rsidRPr="32AB7031" w:rsidR="1FA883A1">
        <w:rPr>
          <w:lang w:val="en-IN"/>
        </w:rPr>
        <w:t>cmd</w:t>
      </w:r>
      <w:r w:rsidRPr="32AB7031" w:rsidR="1FA883A1">
        <w:rPr>
          <w:lang w:val="en-IN"/>
        </w:rPr>
        <w:t xml:space="preserve"> window</w:t>
      </w:r>
      <w:r w:rsidRPr="32AB7031" w:rsidR="3B0036AB">
        <w:rPr>
          <w:lang w:val="en-IN"/>
        </w:rPr>
        <w:t>.</w:t>
      </w:r>
    </w:p>
    <w:p w:rsidR="5D9E51FB" w:rsidP="32AB7031" w:rsidRDefault="5D9E51FB" w14:paraId="13EB9FE6" w14:textId="725409A7">
      <w:pPr>
        <w:pStyle w:val="Normal"/>
        <w:spacing w:line="360" w:lineRule="auto"/>
        <w:ind w:left="720" w:firstLine="720"/>
        <w:jc w:val="both"/>
        <w:rPr>
          <w:lang w:val="en-IN"/>
        </w:rPr>
      </w:pPr>
    </w:p>
    <w:p w:rsidR="728C71B1" w:rsidP="32AB7031" w:rsidRDefault="728C71B1" w14:paraId="13D9B338" w14:textId="646DB1A7">
      <w:pPr>
        <w:pStyle w:val="Normal"/>
        <w:spacing w:line="360" w:lineRule="auto"/>
        <w:ind w:left="0" w:firstLine="0"/>
        <w:jc w:val="both"/>
        <w:rPr>
          <w:lang w:val="en-IN"/>
        </w:rPr>
      </w:pPr>
      <w:r w:rsidR="66405BB3">
        <w:drawing>
          <wp:inline wp14:editId="37E2EFD4" wp14:anchorId="75DB4377">
            <wp:extent cx="5943600" cy="4371975"/>
            <wp:effectExtent l="0" t="0" r="0" b="0"/>
            <wp:docPr id="161501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01104" name=""/>
                    <pic:cNvPicPr/>
                  </pic:nvPicPr>
                  <pic:blipFill>
                    <a:blip xmlns:r="http://schemas.openxmlformats.org/officeDocument/2006/relationships" r:embed="rId10039837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C71B1" w:rsidP="32AB7031" w:rsidRDefault="728C71B1" w14:paraId="4F1BAA16" w14:textId="40B93E3E">
      <w:pPr>
        <w:pStyle w:val="Normal"/>
        <w:spacing w:line="360" w:lineRule="auto"/>
        <w:ind w:left="0" w:firstLine="720"/>
        <w:jc w:val="both"/>
        <w:rPr>
          <w:lang w:val="en-IN"/>
        </w:rPr>
      </w:pPr>
      <w:r w:rsidRPr="32AB7031" w:rsidR="66405BB3">
        <w:rPr>
          <w:lang w:val="en-IN"/>
        </w:rPr>
        <w:t>T</w:t>
      </w:r>
      <w:r w:rsidRPr="32AB7031" w:rsidR="66405BB3">
        <w:rPr>
          <w:lang w:val="en-IN"/>
        </w:rPr>
        <w:t xml:space="preserve">hen the Push of the changes takes place the runner gets started and build the file. It takes the temporary data </w:t>
      </w:r>
      <w:r w:rsidRPr="32AB7031" w:rsidR="36B58DB5">
        <w:rPr>
          <w:lang w:val="en-IN"/>
        </w:rPr>
        <w:t>of the repository and starts building the file.</w:t>
      </w:r>
    </w:p>
    <w:p w:rsidR="5D9E51FB" w:rsidP="32AB7031" w:rsidRDefault="5D9E51FB" w14:paraId="3F746201" w14:textId="503F0E6A">
      <w:pPr>
        <w:pStyle w:val="Normal"/>
        <w:spacing w:line="360" w:lineRule="auto"/>
        <w:ind w:left="0" w:firstLine="0"/>
        <w:jc w:val="both"/>
        <w:rPr>
          <w:lang w:val="en-IN"/>
        </w:rPr>
      </w:pPr>
    </w:p>
    <w:p w:rsidR="3962DFFB" w:rsidP="32AB7031" w:rsidRDefault="3962DFFB" w14:paraId="6BA8F22B" w14:textId="01602AE4">
      <w:pPr>
        <w:pStyle w:val="Normal"/>
        <w:spacing w:line="360" w:lineRule="auto"/>
        <w:ind w:left="0" w:firstLine="0"/>
        <w:jc w:val="both"/>
        <w:rPr>
          <w:lang w:val="en-IN"/>
        </w:rPr>
      </w:pPr>
      <w:r w:rsidR="5626C9C6">
        <w:drawing>
          <wp:inline wp14:editId="45708C34" wp14:anchorId="1C7CE225">
            <wp:extent cx="5943600" cy="2009775"/>
            <wp:effectExtent l="0" t="0" r="0" b="0"/>
            <wp:docPr id="1156438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438512" name=""/>
                    <pic:cNvPicPr/>
                  </pic:nvPicPr>
                  <pic:blipFill>
                    <a:blip xmlns:r="http://schemas.openxmlformats.org/officeDocument/2006/relationships" r:embed="rId17100504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2DFFB" w:rsidP="32AB7031" w:rsidRDefault="3962DFFB" w14:paraId="72FBC25D" w14:textId="04360BDE">
      <w:pPr>
        <w:pStyle w:val="Normal"/>
        <w:spacing w:line="360" w:lineRule="auto"/>
        <w:ind w:left="0" w:firstLine="720"/>
        <w:jc w:val="both"/>
        <w:rPr>
          <w:lang w:val="en-IN"/>
        </w:rPr>
      </w:pPr>
      <w:r w:rsidRPr="32AB7031" w:rsidR="5626C9C6">
        <w:rPr>
          <w:lang w:val="en-IN"/>
        </w:rPr>
        <w:t>The above is the starting of the runner meanwhile the build folder is created in the path of the runner.</w:t>
      </w:r>
    </w:p>
    <w:p w:rsidR="5D9E51FB" w:rsidP="32AB7031" w:rsidRDefault="5D9E51FB" w14:paraId="03D6CA77" w14:textId="5956924B">
      <w:pPr>
        <w:pStyle w:val="Normal"/>
        <w:spacing w:line="360" w:lineRule="auto"/>
        <w:ind w:left="0" w:firstLine="0"/>
        <w:jc w:val="both"/>
        <w:rPr>
          <w:lang w:val="en-IN"/>
        </w:rPr>
      </w:pPr>
    </w:p>
    <w:p w:rsidR="3962DFFB" w:rsidP="32AB7031" w:rsidRDefault="3962DFFB" w14:paraId="0F2590A8" w14:textId="4687182B">
      <w:pPr>
        <w:pStyle w:val="Normal"/>
        <w:spacing w:line="360" w:lineRule="auto"/>
        <w:ind w:left="0" w:firstLine="0"/>
        <w:jc w:val="both"/>
        <w:rPr>
          <w:lang w:val="en-IN"/>
        </w:rPr>
      </w:pPr>
      <w:r w:rsidR="5626C9C6">
        <w:drawing>
          <wp:inline wp14:editId="0557A605" wp14:anchorId="7B7F9C98">
            <wp:extent cx="5943600" cy="2867025"/>
            <wp:effectExtent l="0" t="0" r="0" b="0"/>
            <wp:docPr id="932064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064089" name=""/>
                    <pic:cNvPicPr/>
                  </pic:nvPicPr>
                  <pic:blipFill>
                    <a:blip xmlns:r="http://schemas.openxmlformats.org/officeDocument/2006/relationships" r:embed="rId16114310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9E51FB" w:rsidP="32AB7031" w:rsidRDefault="5D9E51FB" w14:paraId="3FD4915C" w14:textId="22C80868">
      <w:pPr>
        <w:pStyle w:val="Normal"/>
        <w:spacing w:line="360" w:lineRule="auto"/>
        <w:ind w:left="0" w:firstLine="0"/>
        <w:jc w:val="both"/>
        <w:rPr>
          <w:lang w:val="en-IN"/>
        </w:rPr>
      </w:pPr>
    </w:p>
    <w:p w:rsidR="3962DFFB" w:rsidP="32AB7031" w:rsidRDefault="3962DFFB" w14:paraId="1A04B253" w14:textId="1A3C0855">
      <w:pPr>
        <w:pStyle w:val="Normal"/>
        <w:spacing w:line="360" w:lineRule="auto"/>
        <w:ind w:left="0" w:firstLine="0"/>
        <w:jc w:val="both"/>
        <w:rPr>
          <w:lang w:val="en-IN"/>
        </w:rPr>
      </w:pPr>
      <w:r w:rsidRPr="32AB7031" w:rsidR="5626C9C6">
        <w:rPr>
          <w:lang w:val="en-IN"/>
        </w:rPr>
        <w:t xml:space="preserve"> </w:t>
      </w:r>
      <w:r>
        <w:tab/>
      </w:r>
      <w:r w:rsidRPr="32AB7031" w:rsidR="5626C9C6">
        <w:rPr>
          <w:lang w:val="en-IN"/>
        </w:rPr>
        <w:t xml:space="preserve">The builds store the temporary Datas of the repository as shown below. </w:t>
      </w:r>
    </w:p>
    <w:p w:rsidR="5D9E51FB" w:rsidP="32AB7031" w:rsidRDefault="5D9E51FB" w14:paraId="1CFC50EF" w14:textId="2ACBE975">
      <w:pPr>
        <w:pStyle w:val="Normal"/>
        <w:spacing w:line="360" w:lineRule="auto"/>
        <w:ind w:left="0" w:firstLine="0"/>
        <w:jc w:val="both"/>
        <w:rPr>
          <w:lang w:val="en-IN"/>
        </w:rPr>
      </w:pPr>
    </w:p>
    <w:p w:rsidR="3962DFFB" w:rsidP="32AB7031" w:rsidRDefault="3962DFFB" w14:paraId="63D26D8E" w14:textId="487B404A">
      <w:pPr>
        <w:pStyle w:val="Normal"/>
        <w:spacing w:line="360" w:lineRule="auto"/>
        <w:ind w:left="0" w:firstLine="0"/>
        <w:jc w:val="both"/>
      </w:pPr>
      <w:r w:rsidR="5626C9C6">
        <w:drawing>
          <wp:inline wp14:editId="16EDF85D" wp14:anchorId="1D594709">
            <wp:extent cx="5943600" cy="1847850"/>
            <wp:effectExtent l="0" t="0" r="0" b="0"/>
            <wp:docPr id="17937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76442" name=""/>
                    <pic:cNvPicPr/>
                  </pic:nvPicPr>
                  <pic:blipFill>
                    <a:blip xmlns:r="http://schemas.openxmlformats.org/officeDocument/2006/relationships" r:embed="rId17615835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2DFFB" w:rsidP="32AB7031" w:rsidRDefault="3962DFFB" w14:paraId="090CFB6B" w14:textId="735725E8">
      <w:pPr>
        <w:pStyle w:val="Normal"/>
        <w:spacing w:line="360" w:lineRule="auto"/>
        <w:ind w:left="0" w:firstLine="720"/>
        <w:jc w:val="both"/>
      </w:pPr>
      <w:r w:rsidR="267D6986">
        <w:rPr/>
        <w:t>This process</w:t>
      </w:r>
      <w:r w:rsidR="5626C9C6">
        <w:rPr/>
        <w:t xml:space="preserve"> </w:t>
      </w:r>
      <w:r w:rsidR="570BBE81">
        <w:rPr/>
        <w:t>initiates</w:t>
      </w:r>
      <w:r w:rsidR="5626C9C6">
        <w:rPr/>
        <w:t xml:space="preserve"> the pipeline automatically in the git</w:t>
      </w:r>
      <w:r w:rsidR="26183636">
        <w:rPr/>
        <w:t>. It</w:t>
      </w:r>
      <w:r w:rsidR="5626C9C6">
        <w:rPr/>
        <w:t xml:space="preserve"> will </w:t>
      </w:r>
      <w:r w:rsidR="510CC8F4">
        <w:rPr/>
        <w:t>start</w:t>
      </w:r>
      <w:r w:rsidR="5626C9C6">
        <w:rPr/>
        <w:t xml:space="preserve"> executing the script and test the jobs based on the stages mentioned in the script.</w:t>
      </w:r>
    </w:p>
    <w:p w:rsidR="5D9E51FB" w:rsidP="32AB7031" w:rsidRDefault="5D9E51FB" w14:paraId="686D5AB6" w14:textId="3B822678">
      <w:pPr>
        <w:pStyle w:val="Normal"/>
        <w:spacing w:line="360" w:lineRule="auto"/>
        <w:ind w:left="0" w:firstLine="0"/>
        <w:jc w:val="both"/>
      </w:pPr>
    </w:p>
    <w:p w:rsidR="20B7ED3A" w:rsidP="32AB7031" w:rsidRDefault="20B7ED3A" w14:paraId="35935468" w14:textId="7307FF6E">
      <w:pPr>
        <w:pStyle w:val="Normal"/>
        <w:spacing w:line="360" w:lineRule="auto"/>
        <w:ind w:left="0" w:firstLine="0"/>
        <w:jc w:val="both"/>
      </w:pPr>
      <w:r w:rsidR="361EF139">
        <w:drawing>
          <wp:inline wp14:editId="36E9ED9F" wp14:anchorId="58A4A488">
            <wp:extent cx="5943600" cy="990600"/>
            <wp:effectExtent l="0" t="0" r="0" b="0"/>
            <wp:docPr id="108047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479025" name=""/>
                    <pic:cNvPicPr/>
                  </pic:nvPicPr>
                  <pic:blipFill>
                    <a:blip xmlns:r="http://schemas.openxmlformats.org/officeDocument/2006/relationships" r:embed="rId20162972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7ED3A" w:rsidP="32AB7031" w:rsidRDefault="20B7ED3A" w14:paraId="15AB4B3D" w14:textId="14786A32">
      <w:pPr>
        <w:pStyle w:val="Normal"/>
        <w:spacing w:line="360" w:lineRule="auto"/>
        <w:ind w:left="0" w:firstLine="0"/>
        <w:jc w:val="both"/>
      </w:pPr>
      <w:r w:rsidR="361EF139">
        <w:drawing>
          <wp:inline wp14:editId="0D2A794D" wp14:anchorId="264526AF">
            <wp:extent cx="5943600" cy="2800350"/>
            <wp:effectExtent l="0" t="0" r="0" b="0"/>
            <wp:docPr id="476138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138257" name=""/>
                    <pic:cNvPicPr/>
                  </pic:nvPicPr>
                  <pic:blipFill>
                    <a:blip xmlns:r="http://schemas.openxmlformats.org/officeDocument/2006/relationships" r:embed="rId1695338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7ED3A" w:rsidP="32AB7031" w:rsidRDefault="20B7ED3A" w14:paraId="4A946CD7" w14:textId="126EF51C">
      <w:pPr>
        <w:pStyle w:val="Normal"/>
        <w:spacing w:line="360" w:lineRule="auto"/>
        <w:ind w:left="0" w:firstLine="720"/>
        <w:jc w:val="both"/>
      </w:pPr>
      <w:r w:rsidR="361EF139">
        <w:rPr/>
        <w:t xml:space="preserve">These starts executing and the status </w:t>
      </w:r>
      <w:r w:rsidR="1BB5FF99">
        <w:rPr/>
        <w:t>is</w:t>
      </w:r>
      <w:r w:rsidR="361EF139">
        <w:rPr/>
        <w:t xml:space="preserve"> updated in the command window.</w:t>
      </w:r>
    </w:p>
    <w:p w:rsidR="5D9E51FB" w:rsidP="32AB7031" w:rsidRDefault="5D9E51FB" w14:paraId="6D141934" w14:textId="7142ABDF">
      <w:pPr>
        <w:pStyle w:val="Normal"/>
        <w:spacing w:line="360" w:lineRule="auto"/>
        <w:ind w:left="0" w:firstLine="720"/>
        <w:jc w:val="both"/>
      </w:pPr>
    </w:p>
    <w:sectPr w:rsidR="00071493">
      <w:headerReference w:type="default" r:id="rId10"/>
      <w:footerReference w:type="default" r:id="rId11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7669A" w:rsidRDefault="0017669A" w14:paraId="370AA60A" w14:textId="77777777">
      <w:r>
        <w:separator/>
      </w:r>
    </w:p>
  </w:endnote>
  <w:endnote w:type="continuationSeparator" w:id="0">
    <w:p w:rsidR="0017669A" w:rsidRDefault="0017669A" w14:paraId="7A6239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3751"/>
      <w:gridCol w:w="3368"/>
      <w:gridCol w:w="2123"/>
    </w:tblGrid>
    <w:tr w:rsidRPr="00813338" w:rsidR="00283B38" w14:paraId="44E46B92" w14:textId="77777777">
      <w:tc>
        <w:tcPr>
          <w:tcW w:w="3780" w:type="dxa"/>
          <w:vAlign w:val="bottom"/>
        </w:tcPr>
        <w:p w:rsidRPr="008F028A" w:rsidR="00283B38" w:rsidP="004F58E5" w:rsidRDefault="008F028A" w14:paraId="1D90B8B4" w14:textId="77777777">
          <w:pPr>
            <w:pStyle w:val="Footer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>
            <w:rPr>
              <w:rFonts w:ascii="Times New Roman" w:hAnsi="Times New Roman"/>
              <w:bCs/>
              <w:snapToGrid w:val="0"/>
              <w:color w:val="0000FF"/>
              <w:szCs w:val="24"/>
            </w:rPr>
            <w:t>GT_101</w:t>
          </w:r>
          <w:r w:rsidRPr="008F028A">
            <w:rPr>
              <w:rFonts w:ascii="Times New Roman" w:hAnsi="Times New Roman"/>
              <w:bCs/>
              <w:snapToGrid w:val="0"/>
              <w:color w:val="0000FF"/>
              <w:szCs w:val="24"/>
            </w:rPr>
            <w:t>0/1.0/26.02.2010</w:t>
          </w:r>
        </w:p>
      </w:tc>
      <w:tc>
        <w:tcPr>
          <w:tcW w:w="3420" w:type="dxa"/>
          <w:vAlign w:val="bottom"/>
        </w:tcPr>
        <w:p w:rsidRPr="008F028A" w:rsidR="00283B38" w:rsidRDefault="00283B38" w14:paraId="540A8757" w14:textId="77777777">
          <w:pPr>
            <w:pStyle w:val="Footer"/>
            <w:jc w:val="center"/>
            <w:rPr>
              <w:rFonts w:ascii="Times New Roman" w:hAnsi="Times New Roman"/>
              <w:bCs/>
              <w:snapToGrid w:val="0"/>
              <w:szCs w:val="24"/>
            </w:rPr>
          </w:pPr>
          <w:r w:rsidRPr="008F028A">
            <w:rPr>
              <w:rFonts w:ascii="Times New Roman" w:hAnsi="Times New Roman"/>
              <w:bCs/>
              <w:snapToGrid w:val="0"/>
              <w:szCs w:val="24"/>
            </w:rPr>
            <w:t>Confidential</w:t>
          </w:r>
        </w:p>
      </w:tc>
      <w:tc>
        <w:tcPr>
          <w:tcW w:w="2160" w:type="dxa"/>
          <w:vAlign w:val="bottom"/>
        </w:tcPr>
        <w:p w:rsidRPr="008F028A" w:rsidR="00283B38" w:rsidRDefault="00283B38" w14:paraId="32F6E60E" w14:textId="77777777">
          <w:pPr>
            <w:pStyle w:val="Footer"/>
            <w:jc w:val="right"/>
            <w:rPr>
              <w:rFonts w:ascii="Times New Roman" w:hAnsi="Times New Roman"/>
              <w:bCs/>
              <w:snapToGrid w:val="0"/>
              <w:szCs w:val="24"/>
            </w:rPr>
          </w:pPr>
          <w:r w:rsidRPr="008F028A">
            <w:rPr>
              <w:rFonts w:ascii="Times New Roman" w:hAnsi="Times New Roman"/>
              <w:bCs/>
              <w:snapToGrid w:val="0"/>
              <w:szCs w:val="24"/>
            </w:rPr>
            <w:t xml:space="preserve">Page: </w:t>
          </w:r>
          <w:r w:rsidRPr="008F028A">
            <w:rPr>
              <w:rStyle w:val="PageNumber"/>
              <w:rFonts w:ascii="Times New Roman" w:hAnsi="Times New Roman"/>
              <w:bCs/>
              <w:szCs w:val="24"/>
            </w:rPr>
            <w:fldChar w:fldCharType="begin"/>
          </w:r>
          <w:r w:rsidRPr="008F028A">
            <w:rPr>
              <w:rStyle w:val="PageNumber"/>
              <w:rFonts w:ascii="Times New Roman" w:hAnsi="Times New Roman"/>
              <w:bCs/>
              <w:szCs w:val="24"/>
            </w:rPr>
            <w:instrText xml:space="preserve"> PAGE </w:instrText>
          </w:r>
          <w:r w:rsidRPr="008F028A">
            <w:rPr>
              <w:rStyle w:val="PageNumber"/>
              <w:rFonts w:ascii="Times New Roman" w:hAnsi="Times New Roman"/>
              <w:bCs/>
              <w:szCs w:val="24"/>
            </w:rPr>
            <w:fldChar w:fldCharType="separate"/>
          </w:r>
          <w:r w:rsidR="00607CF0">
            <w:rPr>
              <w:rStyle w:val="PageNumber"/>
              <w:rFonts w:ascii="Times New Roman" w:hAnsi="Times New Roman"/>
              <w:bCs/>
              <w:noProof/>
              <w:szCs w:val="24"/>
            </w:rPr>
            <w:t>1</w:t>
          </w:r>
          <w:r w:rsidRPr="008F028A">
            <w:rPr>
              <w:rStyle w:val="PageNumber"/>
              <w:rFonts w:ascii="Times New Roman" w:hAnsi="Times New Roman"/>
              <w:bCs/>
              <w:szCs w:val="24"/>
            </w:rPr>
            <w:fldChar w:fldCharType="end"/>
          </w:r>
          <w:r w:rsidRPr="008F028A">
            <w:rPr>
              <w:rFonts w:ascii="Times New Roman" w:hAnsi="Times New Roman"/>
              <w:bCs/>
              <w:snapToGrid w:val="0"/>
              <w:szCs w:val="24"/>
            </w:rPr>
            <w:t xml:space="preserve"> </w:t>
          </w:r>
        </w:p>
      </w:tc>
    </w:tr>
  </w:tbl>
  <w:p w:rsidRPr="00813338" w:rsidR="00283B38" w:rsidP="00813338" w:rsidRDefault="00283B38" w14:paraId="09FF9AA2" w14:textId="77777777">
    <w:pPr>
      <w:pStyle w:val="Footer"/>
      <w:jc w:val="right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7669A" w:rsidRDefault="0017669A" w14:paraId="7634176C" w14:textId="77777777">
      <w:r>
        <w:separator/>
      </w:r>
    </w:p>
  </w:footnote>
  <w:footnote w:type="continuationSeparator" w:id="0">
    <w:p w:rsidR="0017669A" w:rsidRDefault="0017669A" w14:paraId="3525ACC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83B38" w:rsidP="00B73101" w:rsidRDefault="00607CF0" w14:paraId="027E78C6" w14:textId="77777777">
    <w:pPr>
      <w:pStyle w:val="Header"/>
    </w:pPr>
    <w:r>
      <w:rPr>
        <w:noProof/>
      </w:rPr>
      <w:drawing>
        <wp:inline distT="0" distB="0" distL="0" distR="0" wp14:anchorId="39D12706" wp14:editId="27D2E015">
          <wp:extent cx="1431290" cy="461010"/>
          <wp:effectExtent l="0" t="0" r="0" b="0"/>
          <wp:docPr id="1" name="Picture 1" descr="ji_logo_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i_logo_fin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73101">
      <w:t xml:space="preserve">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1">
    <w:nsid w:val="1e758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e4a1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3e01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059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87fd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2e24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87c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3994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44960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2b58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c1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e6c4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40f4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b03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dc8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84e22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7259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627606"/>
    <w:multiLevelType w:val="multilevel"/>
    <w:tmpl w:val="E174B280"/>
    <w:lvl w:ilvl="0">
      <w:start w:val="1"/>
      <w:numFmt w:val="decimal"/>
      <w:lvlText w:val="%1"/>
      <w:lvlJc w:val="left"/>
      <w:pPr>
        <w:tabs>
          <w:tab w:val="num" w:pos="418"/>
        </w:tabs>
        <w:ind w:left="41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11ptNotAllcaps"/>
      <w:lvlText w:val="%1.%2"/>
      <w:lvlJc w:val="left"/>
      <w:pPr>
        <w:tabs>
          <w:tab w:val="num" w:pos="756"/>
        </w:tabs>
        <w:ind w:left="75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994"/>
        </w:tabs>
        <w:ind w:left="99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38"/>
        </w:tabs>
        <w:ind w:left="113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82"/>
        </w:tabs>
        <w:ind w:left="128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6"/>
        </w:tabs>
        <w:ind w:left="14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70"/>
        </w:tabs>
        <w:ind w:left="1570" w:hanging="1584"/>
      </w:pPr>
      <w:rPr>
        <w:rFonts w:hint="default"/>
      </w:rPr>
    </w:lvl>
  </w:abstractNum>
  <w:abstractNum w:abstractNumId="1" w15:restartNumberingAfterBreak="0">
    <w:nsid w:val="12587763"/>
    <w:multiLevelType w:val="multilevel"/>
    <w:tmpl w:val="EF90044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4390AA3"/>
    <w:multiLevelType w:val="hybridMultilevel"/>
    <w:tmpl w:val="8C400218"/>
    <w:lvl w:ilvl="0" w:tplc="D12653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DEA3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3169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522BE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370D4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C16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060C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C461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6AA7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148327EA"/>
    <w:multiLevelType w:val="hybridMultilevel"/>
    <w:tmpl w:val="F8A21D7A"/>
    <w:lvl w:ilvl="0" w:tplc="75E06F8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0E3503F"/>
    <w:multiLevelType w:val="hybridMultilevel"/>
    <w:tmpl w:val="C1020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124A7"/>
    <w:multiLevelType w:val="multilevel"/>
    <w:tmpl w:val="A1C227EE"/>
    <w:lvl w:ilvl="0">
      <w:start w:val="1"/>
      <w:numFmt w:val="decimal"/>
      <w:lvlText w:val="%1"/>
      <w:lvlJc w:val="left"/>
      <w:pPr>
        <w:tabs>
          <w:tab w:val="num" w:pos="994"/>
        </w:tabs>
        <w:ind w:left="994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332"/>
        </w:tabs>
        <w:ind w:left="1332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656"/>
        </w:tabs>
        <w:ind w:left="1656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26"/>
        </w:tabs>
        <w:ind w:left="1426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570"/>
        </w:tabs>
        <w:ind w:left="1570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714"/>
        </w:tabs>
        <w:ind w:left="171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58"/>
        </w:tabs>
        <w:ind w:left="185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2"/>
        </w:tabs>
        <w:ind w:left="20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46"/>
        </w:tabs>
        <w:ind w:left="2146" w:hanging="1584"/>
      </w:pPr>
      <w:rPr>
        <w:rFonts w:hint="default"/>
      </w:rPr>
    </w:lvl>
  </w:abstractNum>
  <w:abstractNum w:abstractNumId="6" w15:restartNumberingAfterBreak="0">
    <w:nsid w:val="4E6F2C8E"/>
    <w:multiLevelType w:val="multilevel"/>
    <w:tmpl w:val="070C9F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3E303B0"/>
    <w:multiLevelType w:val="multilevel"/>
    <w:tmpl w:val="D39450B6"/>
    <w:lvl w:ilvl="0">
      <w:start w:val="1"/>
      <w:numFmt w:val="upperLetter"/>
      <w:pStyle w:val="Appendix1"/>
      <w:lvlText w:val="Appendix %1"/>
      <w:lvlJc w:val="left"/>
      <w:pPr>
        <w:tabs>
          <w:tab w:val="num" w:pos="1440"/>
        </w:tabs>
        <w:ind w:left="432" w:hanging="432"/>
      </w:pPr>
      <w:rPr>
        <w:rFonts w:hint="default" w:ascii="Times New Roman" w:hAnsi="Times New Roman"/>
        <w:b/>
        <w:i w:val="0"/>
        <w:color w:val="auto"/>
        <w:sz w:val="28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 w:ascii="Times New Roman" w:hAnsi="Times New Roman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56316FA6"/>
    <w:multiLevelType w:val="multilevel"/>
    <w:tmpl w:val="FA7887BC"/>
    <w:lvl w:ilvl="0">
      <w:start w:val="1"/>
      <w:numFmt w:val="decimal"/>
      <w:lvlText w:val="%1"/>
      <w:lvlJc w:val="left"/>
      <w:pPr>
        <w:tabs>
          <w:tab w:val="num" w:pos="418"/>
        </w:tabs>
        <w:ind w:left="41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994"/>
        </w:tabs>
        <w:ind w:left="99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38"/>
        </w:tabs>
        <w:ind w:left="113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82"/>
        </w:tabs>
        <w:ind w:left="128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6"/>
        </w:tabs>
        <w:ind w:left="14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70"/>
        </w:tabs>
        <w:ind w:left="1570" w:hanging="1584"/>
      </w:pPr>
      <w:rPr>
        <w:rFonts w:hint="default"/>
      </w:rPr>
    </w:lvl>
  </w:abstractNum>
  <w:abstractNum w:abstractNumId="9" w15:restartNumberingAfterBreak="0">
    <w:nsid w:val="57C57C40"/>
    <w:multiLevelType w:val="hybridMultilevel"/>
    <w:tmpl w:val="00702FFC"/>
    <w:lvl w:ilvl="0" w:tplc="81AE6FC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5C2C4DC4"/>
    <w:multiLevelType w:val="multilevel"/>
    <w:tmpl w:val="43EE73F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5E397422"/>
    <w:multiLevelType w:val="multilevel"/>
    <w:tmpl w:val="01FC985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5F9D4422"/>
    <w:multiLevelType w:val="multilevel"/>
    <w:tmpl w:val="C7521E96"/>
    <w:lvl w:ilvl="0">
      <w:start w:val="1"/>
      <w:numFmt w:val="decimal"/>
      <w:pStyle w:val="StyleHeading111ptBlackLeft"/>
      <w:lvlText w:val="%1"/>
      <w:lvlJc w:val="left"/>
      <w:pPr>
        <w:tabs>
          <w:tab w:val="num" w:pos="1138"/>
        </w:tabs>
        <w:ind w:left="113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Black"/>
      <w:lvlText w:val="%1.%2"/>
      <w:lvlJc w:val="left"/>
      <w:pPr>
        <w:tabs>
          <w:tab w:val="num" w:pos="1476"/>
        </w:tabs>
        <w:ind w:left="147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pStyle w:val="StyleStyleHeading3BlackFirstline0Left36pt"/>
      <w:lvlText w:val="%1.%2.%3"/>
      <w:lvlJc w:val="left"/>
      <w:pPr>
        <w:tabs>
          <w:tab w:val="num" w:pos="1800"/>
        </w:tabs>
        <w:ind w:left="180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570"/>
        </w:tabs>
        <w:ind w:left="157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714"/>
        </w:tabs>
        <w:ind w:left="171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858"/>
        </w:tabs>
        <w:ind w:left="185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2"/>
        </w:tabs>
        <w:ind w:left="200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6"/>
        </w:tabs>
        <w:ind w:left="21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0"/>
        </w:tabs>
        <w:ind w:left="2290" w:hanging="1584"/>
      </w:pPr>
      <w:rPr>
        <w:rFonts w:hint="default"/>
      </w:rPr>
    </w:lvl>
  </w:abstractNum>
  <w:abstractNum w:abstractNumId="13" w15:restartNumberingAfterBreak="0">
    <w:nsid w:val="6D620F07"/>
    <w:multiLevelType w:val="hybridMultilevel"/>
    <w:tmpl w:val="6AD25344"/>
    <w:lvl w:ilvl="0" w:tplc="D09438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6DE41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6C2C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E683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E662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E3C5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01630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FDA1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34AF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701D4CA9"/>
    <w:multiLevelType w:val="multilevel"/>
    <w:tmpl w:val="A1C227EE"/>
    <w:lvl w:ilvl="0">
      <w:start w:val="1"/>
      <w:numFmt w:val="decimal"/>
      <w:lvlText w:val="%1"/>
      <w:lvlJc w:val="left"/>
      <w:pPr>
        <w:tabs>
          <w:tab w:val="num" w:pos="994"/>
        </w:tabs>
        <w:ind w:left="994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332"/>
        </w:tabs>
        <w:ind w:left="1332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656"/>
        </w:tabs>
        <w:ind w:left="1656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26"/>
        </w:tabs>
        <w:ind w:left="1426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570"/>
        </w:tabs>
        <w:ind w:left="1570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714"/>
        </w:tabs>
        <w:ind w:left="171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58"/>
        </w:tabs>
        <w:ind w:left="185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2"/>
        </w:tabs>
        <w:ind w:left="20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46"/>
        </w:tabs>
        <w:ind w:left="2146" w:hanging="1584"/>
      </w:pPr>
      <w:rPr>
        <w:rFonts w:hint="default"/>
      </w:rPr>
    </w:lvl>
  </w:abstractNum>
  <w:num w:numId="44">
    <w:abstractNumId w:val="31"/>
  </w:num>
  <w:num w:numId="43">
    <w:abstractNumId w:val="30"/>
  </w:num>
  <w:num w:numId="42">
    <w:abstractNumId w:val="29"/>
  </w:num>
  <w:num w:numId="41">
    <w:abstractNumId w:val="28"/>
  </w:num>
  <w:num w:numId="40">
    <w:abstractNumId w:val="27"/>
  </w:num>
  <w:num w:numId="39">
    <w:abstractNumId w:val="26"/>
  </w:num>
  <w:num w:numId="38">
    <w:abstractNumId w:val="25"/>
  </w:num>
  <w:num w:numId="37">
    <w:abstractNumId w:val="24"/>
  </w:num>
  <w:num w:numId="36">
    <w:abstractNumId w:val="23"/>
  </w:num>
  <w:num w:numId="35">
    <w:abstractNumId w:val="22"/>
  </w:num>
  <w:num w:numId="34">
    <w:abstractNumId w:val="21"/>
  </w:num>
  <w:num w:numId="33">
    <w:abstractNumId w:val="20"/>
  </w:num>
  <w:num w:numId="32">
    <w:abstractNumId w:val="19"/>
  </w:num>
  <w:num w:numId="31">
    <w:abstractNumId w:val="18"/>
  </w:num>
  <w:num w:numId="30">
    <w:abstractNumId w:val="17"/>
  </w:num>
  <w:num w:numId="29">
    <w:abstractNumId w:val="16"/>
  </w:num>
  <w:num w:numId="28">
    <w:abstractNumId w:val="15"/>
  </w:num>
  <w:num w:numId="1" w16cid:durableId="1919249334">
    <w:abstractNumId w:val="10"/>
  </w:num>
  <w:num w:numId="2" w16cid:durableId="597251728">
    <w:abstractNumId w:val="7"/>
  </w:num>
  <w:num w:numId="3" w16cid:durableId="778646382">
    <w:abstractNumId w:val="3"/>
  </w:num>
  <w:num w:numId="4" w16cid:durableId="30736438">
    <w:abstractNumId w:val="9"/>
  </w:num>
  <w:num w:numId="5" w16cid:durableId="826821571">
    <w:abstractNumId w:val="10"/>
  </w:num>
  <w:num w:numId="6" w16cid:durableId="823155974">
    <w:abstractNumId w:val="10"/>
  </w:num>
  <w:num w:numId="7" w16cid:durableId="1850637925">
    <w:abstractNumId w:val="10"/>
  </w:num>
  <w:num w:numId="8" w16cid:durableId="2107336997">
    <w:abstractNumId w:val="10"/>
  </w:num>
  <w:num w:numId="9" w16cid:durableId="572475486">
    <w:abstractNumId w:val="10"/>
  </w:num>
  <w:num w:numId="10" w16cid:durableId="1693530029">
    <w:abstractNumId w:val="10"/>
  </w:num>
  <w:num w:numId="11" w16cid:durableId="111750954">
    <w:abstractNumId w:val="5"/>
  </w:num>
  <w:num w:numId="12" w16cid:durableId="1275479458">
    <w:abstractNumId w:val="11"/>
  </w:num>
  <w:num w:numId="13" w16cid:durableId="1431315673">
    <w:abstractNumId w:val="14"/>
  </w:num>
  <w:num w:numId="14" w16cid:durableId="1659192820">
    <w:abstractNumId w:val="6"/>
  </w:num>
  <w:num w:numId="15" w16cid:durableId="107356096">
    <w:abstractNumId w:val="1"/>
  </w:num>
  <w:num w:numId="16" w16cid:durableId="568812984">
    <w:abstractNumId w:val="0"/>
  </w:num>
  <w:num w:numId="17" w16cid:durableId="1626421309">
    <w:abstractNumId w:val="8"/>
  </w:num>
  <w:num w:numId="18" w16cid:durableId="572157184">
    <w:abstractNumId w:val="12"/>
  </w:num>
  <w:num w:numId="19" w16cid:durableId="1961572360">
    <w:abstractNumId w:val="12"/>
  </w:num>
  <w:num w:numId="20" w16cid:durableId="261883015">
    <w:abstractNumId w:val="12"/>
  </w:num>
  <w:num w:numId="21" w16cid:durableId="325134097">
    <w:abstractNumId w:val="12"/>
  </w:num>
  <w:num w:numId="22" w16cid:durableId="1661999417">
    <w:abstractNumId w:val="12"/>
  </w:num>
  <w:num w:numId="23" w16cid:durableId="1252928917">
    <w:abstractNumId w:val="12"/>
  </w:num>
  <w:num w:numId="24" w16cid:durableId="915820894">
    <w:abstractNumId w:val="12"/>
  </w:num>
  <w:num w:numId="25" w16cid:durableId="1280256410">
    <w:abstractNumId w:val="4"/>
  </w:num>
  <w:num w:numId="26" w16cid:durableId="1808010428">
    <w:abstractNumId w:val="2"/>
  </w:num>
  <w:num w:numId="27" w16cid:durableId="1592007851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removePersonalInformation/>
  <w:removeDateAndTim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F0"/>
    <w:rsid w:val="0000125A"/>
    <w:rsid w:val="00001B0E"/>
    <w:rsid w:val="00012EC8"/>
    <w:rsid w:val="00014D80"/>
    <w:rsid w:val="00015B2B"/>
    <w:rsid w:val="000205CF"/>
    <w:rsid w:val="00031AEF"/>
    <w:rsid w:val="00044F15"/>
    <w:rsid w:val="000454D8"/>
    <w:rsid w:val="00056D2B"/>
    <w:rsid w:val="00057AEB"/>
    <w:rsid w:val="00071493"/>
    <w:rsid w:val="00075A7E"/>
    <w:rsid w:val="00083157"/>
    <w:rsid w:val="00095609"/>
    <w:rsid w:val="000A28B0"/>
    <w:rsid w:val="000A5EED"/>
    <w:rsid w:val="000A775A"/>
    <w:rsid w:val="000B78CD"/>
    <w:rsid w:val="000D390C"/>
    <w:rsid w:val="000D55F2"/>
    <w:rsid w:val="000D798D"/>
    <w:rsid w:val="000E11A8"/>
    <w:rsid w:val="000E6A2B"/>
    <w:rsid w:val="000F055C"/>
    <w:rsid w:val="000F67F0"/>
    <w:rsid w:val="00102675"/>
    <w:rsid w:val="0010490A"/>
    <w:rsid w:val="00110455"/>
    <w:rsid w:val="0011102B"/>
    <w:rsid w:val="00115EA8"/>
    <w:rsid w:val="0014142A"/>
    <w:rsid w:val="00142F8D"/>
    <w:rsid w:val="001529DE"/>
    <w:rsid w:val="00160489"/>
    <w:rsid w:val="00166F41"/>
    <w:rsid w:val="00167D3D"/>
    <w:rsid w:val="0017669A"/>
    <w:rsid w:val="00187CBE"/>
    <w:rsid w:val="001951D6"/>
    <w:rsid w:val="001A07A5"/>
    <w:rsid w:val="001A34AF"/>
    <w:rsid w:val="001B03EE"/>
    <w:rsid w:val="001B0DE3"/>
    <w:rsid w:val="001B13CC"/>
    <w:rsid w:val="001B6011"/>
    <w:rsid w:val="001B70F2"/>
    <w:rsid w:val="001C39C4"/>
    <w:rsid w:val="001C4FA4"/>
    <w:rsid w:val="001D1D4A"/>
    <w:rsid w:val="001D4660"/>
    <w:rsid w:val="001D530D"/>
    <w:rsid w:val="001D6A21"/>
    <w:rsid w:val="001E2352"/>
    <w:rsid w:val="001F14C0"/>
    <w:rsid w:val="001F45E6"/>
    <w:rsid w:val="001F7818"/>
    <w:rsid w:val="00213EB5"/>
    <w:rsid w:val="00221CBB"/>
    <w:rsid w:val="00237081"/>
    <w:rsid w:val="00255136"/>
    <w:rsid w:val="00261268"/>
    <w:rsid w:val="00262A37"/>
    <w:rsid w:val="002654BC"/>
    <w:rsid w:val="00283B38"/>
    <w:rsid w:val="0029046F"/>
    <w:rsid w:val="002905AF"/>
    <w:rsid w:val="002918F1"/>
    <w:rsid w:val="00297633"/>
    <w:rsid w:val="002C2065"/>
    <w:rsid w:val="002C3D5A"/>
    <w:rsid w:val="002C4763"/>
    <w:rsid w:val="002C645C"/>
    <w:rsid w:val="002D05C8"/>
    <w:rsid w:val="002D7C7A"/>
    <w:rsid w:val="002E4F28"/>
    <w:rsid w:val="002E6B62"/>
    <w:rsid w:val="002F27C4"/>
    <w:rsid w:val="002F53B3"/>
    <w:rsid w:val="002F6655"/>
    <w:rsid w:val="002F7F0A"/>
    <w:rsid w:val="00311B3B"/>
    <w:rsid w:val="003135FC"/>
    <w:rsid w:val="003146A7"/>
    <w:rsid w:val="00326EEC"/>
    <w:rsid w:val="0033052D"/>
    <w:rsid w:val="003328A4"/>
    <w:rsid w:val="00334A7C"/>
    <w:rsid w:val="003467F8"/>
    <w:rsid w:val="00356FAC"/>
    <w:rsid w:val="0037321D"/>
    <w:rsid w:val="00380266"/>
    <w:rsid w:val="00384D89"/>
    <w:rsid w:val="0038565C"/>
    <w:rsid w:val="0038707F"/>
    <w:rsid w:val="00396BAA"/>
    <w:rsid w:val="003A63C7"/>
    <w:rsid w:val="003C5629"/>
    <w:rsid w:val="003D0777"/>
    <w:rsid w:val="003D1B81"/>
    <w:rsid w:val="003E4899"/>
    <w:rsid w:val="003E5303"/>
    <w:rsid w:val="003F7810"/>
    <w:rsid w:val="0040530D"/>
    <w:rsid w:val="00420425"/>
    <w:rsid w:val="00423FDE"/>
    <w:rsid w:val="00430AB1"/>
    <w:rsid w:val="00432354"/>
    <w:rsid w:val="004338F9"/>
    <w:rsid w:val="0044554A"/>
    <w:rsid w:val="00453FAF"/>
    <w:rsid w:val="0045766D"/>
    <w:rsid w:val="00464A04"/>
    <w:rsid w:val="00466BF4"/>
    <w:rsid w:val="0047020B"/>
    <w:rsid w:val="004744B2"/>
    <w:rsid w:val="004845F3"/>
    <w:rsid w:val="00495DEF"/>
    <w:rsid w:val="0049689B"/>
    <w:rsid w:val="004B136F"/>
    <w:rsid w:val="004B2B84"/>
    <w:rsid w:val="004C3D35"/>
    <w:rsid w:val="004C4890"/>
    <w:rsid w:val="004C7B44"/>
    <w:rsid w:val="004D47C7"/>
    <w:rsid w:val="004E19A6"/>
    <w:rsid w:val="004E1CA5"/>
    <w:rsid w:val="004E2E53"/>
    <w:rsid w:val="004E5717"/>
    <w:rsid w:val="004F58E5"/>
    <w:rsid w:val="004F7DF2"/>
    <w:rsid w:val="005158C0"/>
    <w:rsid w:val="00515E1C"/>
    <w:rsid w:val="00524730"/>
    <w:rsid w:val="00533453"/>
    <w:rsid w:val="00555924"/>
    <w:rsid w:val="00563AF7"/>
    <w:rsid w:val="00566F32"/>
    <w:rsid w:val="005675F4"/>
    <w:rsid w:val="0057021B"/>
    <w:rsid w:val="005729A0"/>
    <w:rsid w:val="00574A38"/>
    <w:rsid w:val="00577CED"/>
    <w:rsid w:val="00586C6A"/>
    <w:rsid w:val="00590558"/>
    <w:rsid w:val="00592F2A"/>
    <w:rsid w:val="00594272"/>
    <w:rsid w:val="00594AD5"/>
    <w:rsid w:val="005A2BCF"/>
    <w:rsid w:val="005A7287"/>
    <w:rsid w:val="005A75A7"/>
    <w:rsid w:val="005B09F9"/>
    <w:rsid w:val="005C4486"/>
    <w:rsid w:val="005F68F5"/>
    <w:rsid w:val="00600A57"/>
    <w:rsid w:val="0060506F"/>
    <w:rsid w:val="0060779F"/>
    <w:rsid w:val="00607815"/>
    <w:rsid w:val="00607CF0"/>
    <w:rsid w:val="006100B4"/>
    <w:rsid w:val="00617F81"/>
    <w:rsid w:val="00622CEF"/>
    <w:rsid w:val="00626B9F"/>
    <w:rsid w:val="006439C9"/>
    <w:rsid w:val="006630A5"/>
    <w:rsid w:val="0066685B"/>
    <w:rsid w:val="00671924"/>
    <w:rsid w:val="00672285"/>
    <w:rsid w:val="00674200"/>
    <w:rsid w:val="00677C12"/>
    <w:rsid w:val="006900D0"/>
    <w:rsid w:val="00693605"/>
    <w:rsid w:val="00693C40"/>
    <w:rsid w:val="0069757B"/>
    <w:rsid w:val="006A54DD"/>
    <w:rsid w:val="006A6F7B"/>
    <w:rsid w:val="006B2A60"/>
    <w:rsid w:val="006C17D4"/>
    <w:rsid w:val="006C6786"/>
    <w:rsid w:val="006C7B76"/>
    <w:rsid w:val="006D32F9"/>
    <w:rsid w:val="006E1F68"/>
    <w:rsid w:val="006F0C80"/>
    <w:rsid w:val="006F0FA7"/>
    <w:rsid w:val="006F1863"/>
    <w:rsid w:val="006F1FEE"/>
    <w:rsid w:val="006F2431"/>
    <w:rsid w:val="006F2ED3"/>
    <w:rsid w:val="007012A2"/>
    <w:rsid w:val="00706B15"/>
    <w:rsid w:val="00707DC8"/>
    <w:rsid w:val="00712FF6"/>
    <w:rsid w:val="00716147"/>
    <w:rsid w:val="007270A0"/>
    <w:rsid w:val="00734B57"/>
    <w:rsid w:val="00735093"/>
    <w:rsid w:val="0074536E"/>
    <w:rsid w:val="00745DE5"/>
    <w:rsid w:val="00751D8E"/>
    <w:rsid w:val="007520CE"/>
    <w:rsid w:val="0075214B"/>
    <w:rsid w:val="00753E95"/>
    <w:rsid w:val="00767942"/>
    <w:rsid w:val="007710D7"/>
    <w:rsid w:val="00782ED3"/>
    <w:rsid w:val="0078732E"/>
    <w:rsid w:val="00794618"/>
    <w:rsid w:val="00797FE9"/>
    <w:rsid w:val="007B499F"/>
    <w:rsid w:val="007C1345"/>
    <w:rsid w:val="007D0465"/>
    <w:rsid w:val="007E02E9"/>
    <w:rsid w:val="007E4D78"/>
    <w:rsid w:val="007E79A2"/>
    <w:rsid w:val="007F6866"/>
    <w:rsid w:val="008022B4"/>
    <w:rsid w:val="0080742D"/>
    <w:rsid w:val="00813338"/>
    <w:rsid w:val="0082215D"/>
    <w:rsid w:val="00822CFD"/>
    <w:rsid w:val="00823207"/>
    <w:rsid w:val="008252DC"/>
    <w:rsid w:val="008255F4"/>
    <w:rsid w:val="00826F85"/>
    <w:rsid w:val="00827BA9"/>
    <w:rsid w:val="00837693"/>
    <w:rsid w:val="00843D38"/>
    <w:rsid w:val="008502A0"/>
    <w:rsid w:val="00862294"/>
    <w:rsid w:val="008717D9"/>
    <w:rsid w:val="008816D7"/>
    <w:rsid w:val="00891173"/>
    <w:rsid w:val="008A7EC8"/>
    <w:rsid w:val="008B6D2D"/>
    <w:rsid w:val="008C332E"/>
    <w:rsid w:val="008C4852"/>
    <w:rsid w:val="008C5DD8"/>
    <w:rsid w:val="008D397B"/>
    <w:rsid w:val="008F028A"/>
    <w:rsid w:val="008F73A4"/>
    <w:rsid w:val="00900EAB"/>
    <w:rsid w:val="0091196B"/>
    <w:rsid w:val="009176E9"/>
    <w:rsid w:val="009266F7"/>
    <w:rsid w:val="00930EFA"/>
    <w:rsid w:val="00936089"/>
    <w:rsid w:val="0094188A"/>
    <w:rsid w:val="00943582"/>
    <w:rsid w:val="00943AE6"/>
    <w:rsid w:val="0095069B"/>
    <w:rsid w:val="0095799E"/>
    <w:rsid w:val="00966797"/>
    <w:rsid w:val="0098713C"/>
    <w:rsid w:val="00991C1D"/>
    <w:rsid w:val="009A0F2D"/>
    <w:rsid w:val="009A525F"/>
    <w:rsid w:val="009A53B9"/>
    <w:rsid w:val="009B62C9"/>
    <w:rsid w:val="009C5D1F"/>
    <w:rsid w:val="009CF18D"/>
    <w:rsid w:val="009D2547"/>
    <w:rsid w:val="009D3522"/>
    <w:rsid w:val="009D37E2"/>
    <w:rsid w:val="009E5ADA"/>
    <w:rsid w:val="009F6840"/>
    <w:rsid w:val="00A07435"/>
    <w:rsid w:val="00A12980"/>
    <w:rsid w:val="00A14BCB"/>
    <w:rsid w:val="00A151BC"/>
    <w:rsid w:val="00A20FE3"/>
    <w:rsid w:val="00A5111B"/>
    <w:rsid w:val="00A55575"/>
    <w:rsid w:val="00A56756"/>
    <w:rsid w:val="00A56B28"/>
    <w:rsid w:val="00A63BFF"/>
    <w:rsid w:val="00A66A8D"/>
    <w:rsid w:val="00A70A75"/>
    <w:rsid w:val="00A90D17"/>
    <w:rsid w:val="00A92C90"/>
    <w:rsid w:val="00A97DC4"/>
    <w:rsid w:val="00AA2CA1"/>
    <w:rsid w:val="00AB2CAC"/>
    <w:rsid w:val="00AB7FA7"/>
    <w:rsid w:val="00AC0622"/>
    <w:rsid w:val="00AC2841"/>
    <w:rsid w:val="00AD2C02"/>
    <w:rsid w:val="00AE660D"/>
    <w:rsid w:val="00AF124D"/>
    <w:rsid w:val="00AF15FE"/>
    <w:rsid w:val="00AF1A2F"/>
    <w:rsid w:val="00B06E4A"/>
    <w:rsid w:val="00B118DE"/>
    <w:rsid w:val="00B1376B"/>
    <w:rsid w:val="00B15237"/>
    <w:rsid w:val="00B16414"/>
    <w:rsid w:val="00B22ABB"/>
    <w:rsid w:val="00B261BD"/>
    <w:rsid w:val="00B3250B"/>
    <w:rsid w:val="00B57250"/>
    <w:rsid w:val="00B6542A"/>
    <w:rsid w:val="00B6710E"/>
    <w:rsid w:val="00B71170"/>
    <w:rsid w:val="00B72BE4"/>
    <w:rsid w:val="00B73101"/>
    <w:rsid w:val="00B74F54"/>
    <w:rsid w:val="00B76E99"/>
    <w:rsid w:val="00B8193A"/>
    <w:rsid w:val="00B84AB9"/>
    <w:rsid w:val="00B8767B"/>
    <w:rsid w:val="00B9142C"/>
    <w:rsid w:val="00BB70F3"/>
    <w:rsid w:val="00BC68C3"/>
    <w:rsid w:val="00BD0449"/>
    <w:rsid w:val="00BD10C0"/>
    <w:rsid w:val="00BD2684"/>
    <w:rsid w:val="00BE6C85"/>
    <w:rsid w:val="00BF273F"/>
    <w:rsid w:val="00BF5066"/>
    <w:rsid w:val="00BF6E24"/>
    <w:rsid w:val="00C10A9A"/>
    <w:rsid w:val="00C14FEF"/>
    <w:rsid w:val="00C158B7"/>
    <w:rsid w:val="00C255EC"/>
    <w:rsid w:val="00C2738A"/>
    <w:rsid w:val="00C37FC6"/>
    <w:rsid w:val="00C41FFC"/>
    <w:rsid w:val="00C43E4F"/>
    <w:rsid w:val="00C442CB"/>
    <w:rsid w:val="00C46D85"/>
    <w:rsid w:val="00C4761E"/>
    <w:rsid w:val="00C478CF"/>
    <w:rsid w:val="00C501DD"/>
    <w:rsid w:val="00C54084"/>
    <w:rsid w:val="00C55C00"/>
    <w:rsid w:val="00C6218D"/>
    <w:rsid w:val="00C755AB"/>
    <w:rsid w:val="00C76928"/>
    <w:rsid w:val="00CA6643"/>
    <w:rsid w:val="00CB48F2"/>
    <w:rsid w:val="00CC2CAD"/>
    <w:rsid w:val="00CD621D"/>
    <w:rsid w:val="00CD709E"/>
    <w:rsid w:val="00CD7DF4"/>
    <w:rsid w:val="00CD7F8A"/>
    <w:rsid w:val="00CE5A50"/>
    <w:rsid w:val="00CF5B69"/>
    <w:rsid w:val="00D025D7"/>
    <w:rsid w:val="00D14D67"/>
    <w:rsid w:val="00D25292"/>
    <w:rsid w:val="00D30012"/>
    <w:rsid w:val="00D40AF9"/>
    <w:rsid w:val="00D52885"/>
    <w:rsid w:val="00D55AC0"/>
    <w:rsid w:val="00D57DA0"/>
    <w:rsid w:val="00D57F2C"/>
    <w:rsid w:val="00D70625"/>
    <w:rsid w:val="00D936F5"/>
    <w:rsid w:val="00D944B2"/>
    <w:rsid w:val="00D96D2E"/>
    <w:rsid w:val="00D96DA1"/>
    <w:rsid w:val="00DB0146"/>
    <w:rsid w:val="00DC035B"/>
    <w:rsid w:val="00DC66AF"/>
    <w:rsid w:val="00DF4E22"/>
    <w:rsid w:val="00DF6EDA"/>
    <w:rsid w:val="00E01977"/>
    <w:rsid w:val="00E21D0D"/>
    <w:rsid w:val="00E2545A"/>
    <w:rsid w:val="00E35A08"/>
    <w:rsid w:val="00E408E1"/>
    <w:rsid w:val="00E41C8E"/>
    <w:rsid w:val="00E43757"/>
    <w:rsid w:val="00E46DEF"/>
    <w:rsid w:val="00E57F4C"/>
    <w:rsid w:val="00E65D02"/>
    <w:rsid w:val="00E770B3"/>
    <w:rsid w:val="00E8168A"/>
    <w:rsid w:val="00E81C8F"/>
    <w:rsid w:val="00E82148"/>
    <w:rsid w:val="00E83B17"/>
    <w:rsid w:val="00E911A6"/>
    <w:rsid w:val="00E92CA7"/>
    <w:rsid w:val="00EC02A4"/>
    <w:rsid w:val="00EC1C6B"/>
    <w:rsid w:val="00EC2924"/>
    <w:rsid w:val="00EC4FA4"/>
    <w:rsid w:val="00EC6920"/>
    <w:rsid w:val="00ED5FC6"/>
    <w:rsid w:val="00EE5B94"/>
    <w:rsid w:val="00EF18C1"/>
    <w:rsid w:val="00EF787F"/>
    <w:rsid w:val="00F02E97"/>
    <w:rsid w:val="00F058E6"/>
    <w:rsid w:val="00F1532A"/>
    <w:rsid w:val="00F23813"/>
    <w:rsid w:val="00F27AF3"/>
    <w:rsid w:val="00F30978"/>
    <w:rsid w:val="00F315E6"/>
    <w:rsid w:val="00F330F6"/>
    <w:rsid w:val="00F3428E"/>
    <w:rsid w:val="00F44DA3"/>
    <w:rsid w:val="00F46F54"/>
    <w:rsid w:val="00F5351D"/>
    <w:rsid w:val="00F609FB"/>
    <w:rsid w:val="00F65232"/>
    <w:rsid w:val="00F74D97"/>
    <w:rsid w:val="00F74EDF"/>
    <w:rsid w:val="00F750AA"/>
    <w:rsid w:val="00F8093D"/>
    <w:rsid w:val="00F8375C"/>
    <w:rsid w:val="00F847EA"/>
    <w:rsid w:val="00F97E35"/>
    <w:rsid w:val="00FA693D"/>
    <w:rsid w:val="00FD413D"/>
    <w:rsid w:val="00FE3F50"/>
    <w:rsid w:val="00FE5FDA"/>
    <w:rsid w:val="00FF6723"/>
    <w:rsid w:val="0115A0F1"/>
    <w:rsid w:val="01246712"/>
    <w:rsid w:val="012B623A"/>
    <w:rsid w:val="02889B11"/>
    <w:rsid w:val="02E9EDAF"/>
    <w:rsid w:val="0358E7AA"/>
    <w:rsid w:val="04913B8C"/>
    <w:rsid w:val="05B5270A"/>
    <w:rsid w:val="05C5BB5F"/>
    <w:rsid w:val="0636F2D1"/>
    <w:rsid w:val="0654A4F6"/>
    <w:rsid w:val="069E31FD"/>
    <w:rsid w:val="06A23542"/>
    <w:rsid w:val="07163B4C"/>
    <w:rsid w:val="072DE17F"/>
    <w:rsid w:val="07712423"/>
    <w:rsid w:val="077D530B"/>
    <w:rsid w:val="078960DB"/>
    <w:rsid w:val="07E0E9BA"/>
    <w:rsid w:val="07F07947"/>
    <w:rsid w:val="07F99EAE"/>
    <w:rsid w:val="080CE3F7"/>
    <w:rsid w:val="085B85EF"/>
    <w:rsid w:val="08C949FB"/>
    <w:rsid w:val="090F38CF"/>
    <w:rsid w:val="092AFE48"/>
    <w:rsid w:val="09339F11"/>
    <w:rsid w:val="0993BFE5"/>
    <w:rsid w:val="09C554CA"/>
    <w:rsid w:val="09EEA467"/>
    <w:rsid w:val="0A37ED6A"/>
    <w:rsid w:val="0A3B2173"/>
    <w:rsid w:val="0ADE2BF7"/>
    <w:rsid w:val="0AE7A90D"/>
    <w:rsid w:val="0B49ABF9"/>
    <w:rsid w:val="0B90FC42"/>
    <w:rsid w:val="0BB590A9"/>
    <w:rsid w:val="0C511538"/>
    <w:rsid w:val="0CB93422"/>
    <w:rsid w:val="0DE25FF0"/>
    <w:rsid w:val="0E787A83"/>
    <w:rsid w:val="101988E3"/>
    <w:rsid w:val="10FCE16A"/>
    <w:rsid w:val="1169BC01"/>
    <w:rsid w:val="11942925"/>
    <w:rsid w:val="11F22916"/>
    <w:rsid w:val="121B48F8"/>
    <w:rsid w:val="123DE5C8"/>
    <w:rsid w:val="128DE901"/>
    <w:rsid w:val="12BC806D"/>
    <w:rsid w:val="1355EE49"/>
    <w:rsid w:val="137F8167"/>
    <w:rsid w:val="1391A24B"/>
    <w:rsid w:val="13CED3E6"/>
    <w:rsid w:val="13D1E972"/>
    <w:rsid w:val="13F88217"/>
    <w:rsid w:val="140CC3F8"/>
    <w:rsid w:val="141688A4"/>
    <w:rsid w:val="14235093"/>
    <w:rsid w:val="149CC7DC"/>
    <w:rsid w:val="14BAA0E0"/>
    <w:rsid w:val="14CEF315"/>
    <w:rsid w:val="154FA386"/>
    <w:rsid w:val="157C8BAD"/>
    <w:rsid w:val="157F8D7E"/>
    <w:rsid w:val="15A289BD"/>
    <w:rsid w:val="15A6054A"/>
    <w:rsid w:val="15C1C2DF"/>
    <w:rsid w:val="169E017E"/>
    <w:rsid w:val="16A2D5C7"/>
    <w:rsid w:val="17424A2A"/>
    <w:rsid w:val="17B662BB"/>
    <w:rsid w:val="184ECEE1"/>
    <w:rsid w:val="188333A1"/>
    <w:rsid w:val="1891F954"/>
    <w:rsid w:val="1912B429"/>
    <w:rsid w:val="191F2A4E"/>
    <w:rsid w:val="1967D244"/>
    <w:rsid w:val="19D6FC4D"/>
    <w:rsid w:val="19D750BB"/>
    <w:rsid w:val="19F699E4"/>
    <w:rsid w:val="1A03277C"/>
    <w:rsid w:val="1A10537E"/>
    <w:rsid w:val="1A91B7C0"/>
    <w:rsid w:val="1AF96530"/>
    <w:rsid w:val="1B4786DB"/>
    <w:rsid w:val="1B486B0C"/>
    <w:rsid w:val="1B5CDFB3"/>
    <w:rsid w:val="1BB5FF99"/>
    <w:rsid w:val="1BDB73BB"/>
    <w:rsid w:val="1C028D1E"/>
    <w:rsid w:val="1C278A0D"/>
    <w:rsid w:val="1D7FB5A3"/>
    <w:rsid w:val="1DBEADDF"/>
    <w:rsid w:val="1DFAF8B2"/>
    <w:rsid w:val="1E02D75A"/>
    <w:rsid w:val="1E48FF81"/>
    <w:rsid w:val="1EA6ADF1"/>
    <w:rsid w:val="1EC47578"/>
    <w:rsid w:val="1F2EF3E0"/>
    <w:rsid w:val="1F720031"/>
    <w:rsid w:val="1FA883A1"/>
    <w:rsid w:val="2056F553"/>
    <w:rsid w:val="20A40374"/>
    <w:rsid w:val="20AED99B"/>
    <w:rsid w:val="20B7ED3A"/>
    <w:rsid w:val="20DAB69A"/>
    <w:rsid w:val="20DB265C"/>
    <w:rsid w:val="2199AD66"/>
    <w:rsid w:val="21C894BD"/>
    <w:rsid w:val="2285978F"/>
    <w:rsid w:val="22BEFA09"/>
    <w:rsid w:val="22DD45EB"/>
    <w:rsid w:val="22FC743D"/>
    <w:rsid w:val="23244435"/>
    <w:rsid w:val="23367C6C"/>
    <w:rsid w:val="23B99761"/>
    <w:rsid w:val="24A71FCB"/>
    <w:rsid w:val="24DC81CE"/>
    <w:rsid w:val="251C9824"/>
    <w:rsid w:val="2534A702"/>
    <w:rsid w:val="2543DBE0"/>
    <w:rsid w:val="26183636"/>
    <w:rsid w:val="2658D667"/>
    <w:rsid w:val="26617BBE"/>
    <w:rsid w:val="26777D15"/>
    <w:rsid w:val="267D6986"/>
    <w:rsid w:val="26CC6F53"/>
    <w:rsid w:val="26D0E6E9"/>
    <w:rsid w:val="26DF8B63"/>
    <w:rsid w:val="26E7325D"/>
    <w:rsid w:val="271F3DA3"/>
    <w:rsid w:val="2797F8A8"/>
    <w:rsid w:val="284DD25A"/>
    <w:rsid w:val="286700F5"/>
    <w:rsid w:val="28B2AF62"/>
    <w:rsid w:val="28D930FB"/>
    <w:rsid w:val="29825F14"/>
    <w:rsid w:val="29AB1423"/>
    <w:rsid w:val="29CFB349"/>
    <w:rsid w:val="29DB37A7"/>
    <w:rsid w:val="2A1D5273"/>
    <w:rsid w:val="2A973665"/>
    <w:rsid w:val="2BB9503D"/>
    <w:rsid w:val="2C05CF65"/>
    <w:rsid w:val="2C4C7FD7"/>
    <w:rsid w:val="2C878C5D"/>
    <w:rsid w:val="2DF2BA0E"/>
    <w:rsid w:val="2E89835B"/>
    <w:rsid w:val="2E932B82"/>
    <w:rsid w:val="2F0B22B6"/>
    <w:rsid w:val="2FCECC59"/>
    <w:rsid w:val="3036E2C1"/>
    <w:rsid w:val="3065B2E7"/>
    <w:rsid w:val="30C1E2D6"/>
    <w:rsid w:val="30C59A61"/>
    <w:rsid w:val="30E228EA"/>
    <w:rsid w:val="316F4C38"/>
    <w:rsid w:val="3200671C"/>
    <w:rsid w:val="325D14E7"/>
    <w:rsid w:val="32AB7031"/>
    <w:rsid w:val="32B4B603"/>
    <w:rsid w:val="32CFA41D"/>
    <w:rsid w:val="3316388A"/>
    <w:rsid w:val="33557540"/>
    <w:rsid w:val="356DC8A3"/>
    <w:rsid w:val="35F21CD6"/>
    <w:rsid w:val="361EF139"/>
    <w:rsid w:val="363DD7A6"/>
    <w:rsid w:val="3678C4F5"/>
    <w:rsid w:val="36B05742"/>
    <w:rsid w:val="36B58DB5"/>
    <w:rsid w:val="37B34A46"/>
    <w:rsid w:val="3820E06D"/>
    <w:rsid w:val="387B0E5E"/>
    <w:rsid w:val="3962DFFB"/>
    <w:rsid w:val="39C773C9"/>
    <w:rsid w:val="3A2A9F6C"/>
    <w:rsid w:val="3A7103DA"/>
    <w:rsid w:val="3A7CD2D8"/>
    <w:rsid w:val="3A828982"/>
    <w:rsid w:val="3B0036AB"/>
    <w:rsid w:val="3B3C1230"/>
    <w:rsid w:val="3B5D6BBE"/>
    <w:rsid w:val="3C8EEB3C"/>
    <w:rsid w:val="3D8DAFE5"/>
    <w:rsid w:val="3DF7495E"/>
    <w:rsid w:val="3E058D33"/>
    <w:rsid w:val="3E41F96A"/>
    <w:rsid w:val="3E619626"/>
    <w:rsid w:val="3E9E5EFA"/>
    <w:rsid w:val="3EDC755B"/>
    <w:rsid w:val="3FE7F13B"/>
    <w:rsid w:val="4012C599"/>
    <w:rsid w:val="40809FF8"/>
    <w:rsid w:val="40D16257"/>
    <w:rsid w:val="4189D231"/>
    <w:rsid w:val="4190E85A"/>
    <w:rsid w:val="41A5A105"/>
    <w:rsid w:val="421C1B2D"/>
    <w:rsid w:val="42665EF1"/>
    <w:rsid w:val="43DC2820"/>
    <w:rsid w:val="43F9241A"/>
    <w:rsid w:val="4424721C"/>
    <w:rsid w:val="45051A5E"/>
    <w:rsid w:val="4522A307"/>
    <w:rsid w:val="45298048"/>
    <w:rsid w:val="45557F73"/>
    <w:rsid w:val="46593D10"/>
    <w:rsid w:val="46831809"/>
    <w:rsid w:val="484AD801"/>
    <w:rsid w:val="4896F5E6"/>
    <w:rsid w:val="48B8FAD5"/>
    <w:rsid w:val="48E6A116"/>
    <w:rsid w:val="4936E9F2"/>
    <w:rsid w:val="4940B03E"/>
    <w:rsid w:val="49F42787"/>
    <w:rsid w:val="49F89CBF"/>
    <w:rsid w:val="4A24FFF4"/>
    <w:rsid w:val="4A28E6B0"/>
    <w:rsid w:val="4A5ECB24"/>
    <w:rsid w:val="4AE2B7FB"/>
    <w:rsid w:val="4B7F38D8"/>
    <w:rsid w:val="4C35E273"/>
    <w:rsid w:val="4CD2A5EA"/>
    <w:rsid w:val="4CD53636"/>
    <w:rsid w:val="4CF2F8B4"/>
    <w:rsid w:val="4DC28AE2"/>
    <w:rsid w:val="4DC5C1A9"/>
    <w:rsid w:val="4EB31774"/>
    <w:rsid w:val="4EE8C7C6"/>
    <w:rsid w:val="4EFF7507"/>
    <w:rsid w:val="4F6EB801"/>
    <w:rsid w:val="50988EF8"/>
    <w:rsid w:val="510CC8F4"/>
    <w:rsid w:val="5179DBF4"/>
    <w:rsid w:val="51ABED3B"/>
    <w:rsid w:val="51E7C625"/>
    <w:rsid w:val="51E9A2DE"/>
    <w:rsid w:val="52F6FE82"/>
    <w:rsid w:val="5325E189"/>
    <w:rsid w:val="5349965B"/>
    <w:rsid w:val="538238E2"/>
    <w:rsid w:val="53AD430D"/>
    <w:rsid w:val="544F2907"/>
    <w:rsid w:val="5560F5D6"/>
    <w:rsid w:val="55B61F68"/>
    <w:rsid w:val="5626C9C6"/>
    <w:rsid w:val="56D60E86"/>
    <w:rsid w:val="570BBE81"/>
    <w:rsid w:val="57297F9C"/>
    <w:rsid w:val="57B4E2FD"/>
    <w:rsid w:val="57BDAD12"/>
    <w:rsid w:val="5811B3E8"/>
    <w:rsid w:val="58332253"/>
    <w:rsid w:val="583452A3"/>
    <w:rsid w:val="58368D9F"/>
    <w:rsid w:val="584C9D51"/>
    <w:rsid w:val="58ACB7B2"/>
    <w:rsid w:val="58B5DD4A"/>
    <w:rsid w:val="58C99692"/>
    <w:rsid w:val="5900EDEC"/>
    <w:rsid w:val="59137504"/>
    <w:rsid w:val="5963FE71"/>
    <w:rsid w:val="59A2B4FA"/>
    <w:rsid w:val="59CDC076"/>
    <w:rsid w:val="5AD6F419"/>
    <w:rsid w:val="5BC33AAE"/>
    <w:rsid w:val="5C0E4A68"/>
    <w:rsid w:val="5C497126"/>
    <w:rsid w:val="5C9132EC"/>
    <w:rsid w:val="5CA10D88"/>
    <w:rsid w:val="5D9E51FB"/>
    <w:rsid w:val="5DA9FEC1"/>
    <w:rsid w:val="5DE19B60"/>
    <w:rsid w:val="5E0BF0CF"/>
    <w:rsid w:val="5E102A65"/>
    <w:rsid w:val="5E2C5BCB"/>
    <w:rsid w:val="5E6EE101"/>
    <w:rsid w:val="5E742ACC"/>
    <w:rsid w:val="5E7F536A"/>
    <w:rsid w:val="5E7FE49F"/>
    <w:rsid w:val="5F2F78D6"/>
    <w:rsid w:val="5F3138A2"/>
    <w:rsid w:val="5F5F6B99"/>
    <w:rsid w:val="60BFA1A4"/>
    <w:rsid w:val="60D09E06"/>
    <w:rsid w:val="6107B625"/>
    <w:rsid w:val="61DA2288"/>
    <w:rsid w:val="621A786B"/>
    <w:rsid w:val="6240F642"/>
    <w:rsid w:val="62B0F83C"/>
    <w:rsid w:val="62B6856C"/>
    <w:rsid w:val="62B6F652"/>
    <w:rsid w:val="62E21975"/>
    <w:rsid w:val="6470E601"/>
    <w:rsid w:val="647C4D31"/>
    <w:rsid w:val="64F3DBA5"/>
    <w:rsid w:val="65485CB7"/>
    <w:rsid w:val="655AEE47"/>
    <w:rsid w:val="66015D4C"/>
    <w:rsid w:val="660D075A"/>
    <w:rsid w:val="66316874"/>
    <w:rsid w:val="66405BB3"/>
    <w:rsid w:val="66650646"/>
    <w:rsid w:val="67A5F0B4"/>
    <w:rsid w:val="6840DABA"/>
    <w:rsid w:val="6874CD6C"/>
    <w:rsid w:val="68D84BFD"/>
    <w:rsid w:val="68F64BC0"/>
    <w:rsid w:val="68FB47D4"/>
    <w:rsid w:val="6917C963"/>
    <w:rsid w:val="69427FA2"/>
    <w:rsid w:val="695C76DA"/>
    <w:rsid w:val="69CDE2C7"/>
    <w:rsid w:val="6A0E20F2"/>
    <w:rsid w:val="6A302935"/>
    <w:rsid w:val="6AC95232"/>
    <w:rsid w:val="6B549D3A"/>
    <w:rsid w:val="6B912CCB"/>
    <w:rsid w:val="6BC58E1A"/>
    <w:rsid w:val="6C0084E7"/>
    <w:rsid w:val="6C1AB740"/>
    <w:rsid w:val="6C7A7E99"/>
    <w:rsid w:val="6D5DD7DC"/>
    <w:rsid w:val="6D63D4A9"/>
    <w:rsid w:val="6D7C0949"/>
    <w:rsid w:val="6E27A3C5"/>
    <w:rsid w:val="6E5C7FCC"/>
    <w:rsid w:val="6EB42DD1"/>
    <w:rsid w:val="6ECC9E41"/>
    <w:rsid w:val="6F4E4373"/>
    <w:rsid w:val="6F793316"/>
    <w:rsid w:val="6FC0B1B9"/>
    <w:rsid w:val="6FEA3116"/>
    <w:rsid w:val="6FEB3B9D"/>
    <w:rsid w:val="7063399E"/>
    <w:rsid w:val="70B1E901"/>
    <w:rsid w:val="71822C0C"/>
    <w:rsid w:val="728C71B1"/>
    <w:rsid w:val="72A3593C"/>
    <w:rsid w:val="72B17D86"/>
    <w:rsid w:val="72BE4BE2"/>
    <w:rsid w:val="72D20E5B"/>
    <w:rsid w:val="72F6B73F"/>
    <w:rsid w:val="72FC8FF8"/>
    <w:rsid w:val="73372DF4"/>
    <w:rsid w:val="7388C990"/>
    <w:rsid w:val="7391463E"/>
    <w:rsid w:val="73C6D64C"/>
    <w:rsid w:val="7416F6B6"/>
    <w:rsid w:val="74244AD9"/>
    <w:rsid w:val="7495F4A4"/>
    <w:rsid w:val="76159D00"/>
    <w:rsid w:val="767115A8"/>
    <w:rsid w:val="76D9F4E1"/>
    <w:rsid w:val="76EF3D26"/>
    <w:rsid w:val="76F1D838"/>
    <w:rsid w:val="77946110"/>
    <w:rsid w:val="782EDFBE"/>
    <w:rsid w:val="784E532B"/>
    <w:rsid w:val="78818B0B"/>
    <w:rsid w:val="78BA8629"/>
    <w:rsid w:val="78C5F88A"/>
    <w:rsid w:val="78E89365"/>
    <w:rsid w:val="790348E7"/>
    <w:rsid w:val="79856465"/>
    <w:rsid w:val="79FF2CBE"/>
    <w:rsid w:val="7A02D400"/>
    <w:rsid w:val="7A4F74BE"/>
    <w:rsid w:val="7A6D2060"/>
    <w:rsid w:val="7A96013B"/>
    <w:rsid w:val="7AEADEF3"/>
    <w:rsid w:val="7B426C33"/>
    <w:rsid w:val="7B54C9C5"/>
    <w:rsid w:val="7BB42513"/>
    <w:rsid w:val="7BD1989B"/>
    <w:rsid w:val="7BE05FC7"/>
    <w:rsid w:val="7C14FF8A"/>
    <w:rsid w:val="7C430ED0"/>
    <w:rsid w:val="7D0FA25A"/>
    <w:rsid w:val="7D8BD8FC"/>
    <w:rsid w:val="7EA81619"/>
    <w:rsid w:val="7EA9A8A2"/>
    <w:rsid w:val="7EF5831B"/>
    <w:rsid w:val="7F2FD3F9"/>
    <w:rsid w:val="7F4A4005"/>
    <w:rsid w:val="7FBDDC17"/>
    <w:rsid w:val="7FDABA6D"/>
    <w:rsid w:val="7FE9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460C3"/>
  <w15:chartTrackingRefBased/>
  <w15:docId w15:val="{2BCC1D03-38B1-475D-8567-BF420730D2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4E19A6"/>
    <w:pPr>
      <w:keepNext/>
      <w:jc w:val="center"/>
      <w:outlineLvl w:val="0"/>
    </w:pPr>
    <w:rPr>
      <w:rFonts w:ascii="Times New Roman" w:hAnsi="Times New Roman"/>
      <w:b/>
      <w:caps/>
      <w:sz w:val="28"/>
    </w:rPr>
  </w:style>
  <w:style w:type="paragraph" w:styleId="Heading2">
    <w:name w:val="heading 2"/>
    <w:basedOn w:val="Normal"/>
    <w:next w:val="Normal"/>
    <w:qFormat/>
    <w:rsid w:val="004E19A6"/>
    <w:pPr>
      <w:keepNext/>
      <w:spacing w:before="240" w:after="60"/>
      <w:outlineLvl w:val="1"/>
    </w:pPr>
    <w:rPr>
      <w:rFonts w:ascii="Times New Roman" w:hAnsi="Times New Roman"/>
      <w:b/>
      <w:caps/>
      <w:sz w:val="22"/>
    </w:rPr>
  </w:style>
  <w:style w:type="paragraph" w:styleId="Heading3">
    <w:name w:val="heading 3"/>
    <w:basedOn w:val="Normal"/>
    <w:next w:val="Normal"/>
    <w:qFormat/>
    <w:rsid w:val="004E19A6"/>
    <w:pPr>
      <w:keepNext/>
      <w:spacing w:before="240" w:after="60"/>
      <w:outlineLvl w:val="2"/>
    </w:pPr>
    <w:rPr>
      <w:rFonts w:ascii="Times New Roman" w:hAnsi="Times New Roman"/>
      <w:b/>
      <w:sz w:val="22"/>
    </w:rPr>
  </w:style>
  <w:style w:type="paragraph" w:styleId="Heading4">
    <w:name w:val="heading 4"/>
    <w:basedOn w:val="Normal"/>
    <w:next w:val="Normal"/>
    <w:qFormat/>
    <w:rsid w:val="004E19A6"/>
    <w:pPr>
      <w:keepNext/>
      <w:spacing w:before="240" w:after="60"/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4E19A6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4E19A6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rsid w:val="004E19A6"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rsid w:val="004E19A6"/>
    <w:p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rsid w:val="004E19A6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b/>
      <w:sz w:val="20"/>
    </w:rPr>
  </w:style>
  <w:style w:type="paragraph" w:styleId="BodyTextIndent">
    <w:name w:val="Body Text Indent"/>
    <w:basedOn w:val="Normal"/>
    <w:pPr>
      <w:ind w:left="720"/>
    </w:pPr>
    <w:rPr>
      <w:sz w:val="22"/>
    </w:rPr>
  </w:style>
  <w:style w:type="paragraph" w:styleId="TOC1">
    <w:name w:val="toc 1"/>
    <w:basedOn w:val="Normal"/>
    <w:next w:val="Normal"/>
    <w:autoRedefine/>
    <w:uiPriority w:val="39"/>
    <w:rsid w:val="00283B38"/>
    <w:pPr>
      <w:spacing w:before="120"/>
    </w:pPr>
    <w:rPr>
      <w:rFonts w:ascii="Times New Roman" w:hAnsi="Times New Roman"/>
      <w:b/>
      <w:caps/>
      <w:szCs w:val="24"/>
    </w:rPr>
  </w:style>
  <w:style w:type="paragraph" w:styleId="TOC2">
    <w:name w:val="toc 2"/>
    <w:basedOn w:val="Normal"/>
    <w:next w:val="Normal"/>
    <w:autoRedefine/>
    <w:uiPriority w:val="39"/>
    <w:pPr>
      <w:spacing w:before="120"/>
      <w:ind w:left="240"/>
    </w:pPr>
    <w:rPr>
      <w:rFonts w:ascii="Times New Roman" w:hAnsi="Times New Roman"/>
      <w:b/>
      <w:sz w:val="22"/>
    </w:rPr>
  </w:style>
  <w:style w:type="paragraph" w:styleId="TOC3">
    <w:name w:val="toc 3"/>
    <w:basedOn w:val="Normal"/>
    <w:next w:val="Normal"/>
    <w:autoRedefine/>
    <w:uiPriority w:val="39"/>
    <w:rsid w:val="00CF5B69"/>
    <w:pPr>
      <w:tabs>
        <w:tab w:val="left" w:pos="1200"/>
        <w:tab w:val="right" w:leader="dot" w:pos="9350"/>
      </w:tabs>
      <w:ind w:left="480"/>
    </w:pPr>
    <w:rPr>
      <w:rFonts w:ascii="Times New Roman" w:hAnsi="Times New Roman"/>
      <w:noProof/>
      <w:sz w:val="20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ascii="Times New Roman" w:hAnsi="Times New Roman"/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Cover-title" w:customStyle="1">
    <w:name w:val="Cover-title"/>
    <w:basedOn w:val="Normal"/>
    <w:pPr>
      <w:spacing w:before="240" w:after="60"/>
      <w:jc w:val="center"/>
    </w:pPr>
    <w:rPr>
      <w:rFonts w:ascii="Times New Roman" w:hAnsi="Times New Roman"/>
      <w:b/>
      <w:caps/>
      <w:sz w:val="32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Times New Roman" w:hAnsi="Times New Roman"/>
      <w:b/>
      <w:caps/>
    </w:rPr>
  </w:style>
  <w:style w:type="paragraph" w:styleId="BodyText3">
    <w:name w:val="Body Text 3"/>
    <w:basedOn w:val="Normal"/>
    <w:pPr>
      <w:jc w:val="both"/>
    </w:pPr>
  </w:style>
  <w:style w:type="paragraph" w:styleId="BodyTextIndent3">
    <w:name w:val="Body Text Indent 3"/>
    <w:basedOn w:val="Normal"/>
    <w:pPr>
      <w:ind w:left="1440"/>
      <w:jc w:val="both"/>
    </w:pPr>
    <w:rPr>
      <w:rFonts w:ascii="Times New Roman" w:hAnsi="Times New Roman"/>
      <w:sz w:val="22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0"/>
    </w:rPr>
  </w:style>
  <w:style w:type="paragraph" w:styleId="CommentText">
    <w:name w:val="annotation text"/>
    <w:basedOn w:val="Normal"/>
    <w:semiHidden/>
    <w:pPr>
      <w:jc w:val="both"/>
    </w:pPr>
    <w:rPr>
      <w:rFonts w:ascii="Times New Roman" w:hAnsi="Times New Roman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BodyText2">
    <w:name w:val="Body Text 2"/>
    <w:basedOn w:val="Normal"/>
    <w:rPr>
      <w:rFonts w:ascii="Times New Roman" w:hAnsi="Times New Roman"/>
      <w:i/>
      <w:sz w:val="20"/>
    </w:rPr>
  </w:style>
  <w:style w:type="paragraph" w:styleId="Appendix1" w:customStyle="1">
    <w:name w:val="Appendix1"/>
    <w:basedOn w:val="Normal"/>
    <w:pPr>
      <w:numPr>
        <w:numId w:val="2"/>
      </w:numPr>
    </w:pPr>
    <w:rPr>
      <w:rFonts w:ascii="Times New Roman" w:hAnsi="Times New Roman"/>
      <w:b/>
      <w:bCs/>
      <w:i/>
      <w:iCs/>
      <w:sz w:val="28"/>
      <w:szCs w:val="24"/>
    </w:rPr>
  </w:style>
  <w:style w:type="paragraph" w:styleId="Appendix2" w:customStyle="1">
    <w:name w:val="Appendix2"/>
    <w:basedOn w:val="Appendix1"/>
    <w:pPr>
      <w:numPr>
        <w:ilvl w:val="1"/>
      </w:numPr>
      <w:tabs>
        <w:tab w:val="clear" w:pos="576"/>
        <w:tab w:val="num" w:pos="1440"/>
      </w:tabs>
      <w:ind w:left="1440" w:hanging="720"/>
    </w:pPr>
    <w:rPr>
      <w:b w:val="0"/>
      <w:bCs w:val="0"/>
      <w:i w:val="0"/>
      <w:iCs w:val="0"/>
    </w:rPr>
  </w:style>
  <w:style w:type="paragraph" w:styleId="Figuretext-L" w:customStyle="1">
    <w:name w:val="Figure text-L"/>
    <w:basedOn w:val="Normal"/>
    <w:pPr>
      <w:spacing w:before="60" w:after="60"/>
      <w:jc w:val="both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ind w:left="360"/>
      <w:jc w:val="both"/>
    </w:pPr>
    <w:rPr>
      <w:rFonts w:ascii="Times New Roman" w:hAnsi="Times New Roman"/>
      <w:szCs w:val="24"/>
    </w:rPr>
  </w:style>
  <w:style w:type="paragraph" w:styleId="Tabletitle" w:customStyle="1">
    <w:name w:val="Table title"/>
    <w:basedOn w:val="Normal"/>
    <w:pPr>
      <w:keepNext/>
      <w:spacing w:before="120" w:after="60"/>
      <w:jc w:val="center"/>
    </w:pPr>
    <w:rPr>
      <w:rFonts w:ascii="Times New Roman" w:hAnsi="Times New Roman"/>
      <w:caps/>
      <w:sz w:val="22"/>
    </w:rPr>
  </w:style>
  <w:style w:type="paragraph" w:styleId="template" w:customStyle="1">
    <w:name w:val="template"/>
    <w:basedOn w:val="Normal"/>
    <w:pPr>
      <w:jc w:val="both"/>
    </w:pPr>
    <w:rPr>
      <w:rFonts w:ascii="Times New Roman" w:hAnsi="Times New Roman"/>
    </w:rPr>
  </w:style>
  <w:style w:type="paragraph" w:styleId="workproduct-statement" w:customStyle="1">
    <w:name w:val="workproduct-statement"/>
    <w:basedOn w:val="Normal"/>
    <w:pPr>
      <w:keepLines/>
      <w:tabs>
        <w:tab w:val="left" w:pos="2304"/>
      </w:tabs>
      <w:suppressAutoHyphens/>
      <w:spacing w:before="60" w:after="120" w:line="260" w:lineRule="exact"/>
      <w:ind w:left="2736" w:hanging="432"/>
    </w:pPr>
    <w:rPr>
      <w:sz w:val="21"/>
    </w:rPr>
  </w:style>
  <w:style w:type="paragraph" w:styleId="DocumentMap">
    <w:name w:val="Document Map"/>
    <w:basedOn w:val="Normal"/>
    <w:semiHidden/>
    <w:rsid w:val="00B118DE"/>
    <w:pPr>
      <w:shd w:val="clear" w:color="auto" w:fill="000080"/>
    </w:pPr>
    <w:rPr>
      <w:rFonts w:ascii="Tahoma" w:hAnsi="Tahoma" w:cs="Tahoma"/>
      <w:sz w:val="20"/>
    </w:rPr>
  </w:style>
  <w:style w:type="paragraph" w:styleId="StyleHeading111ptBlackLeft" w:customStyle="1">
    <w:name w:val="Style Heading 1 + 11 pt Black Left"/>
    <w:basedOn w:val="Heading1"/>
    <w:autoRedefine/>
    <w:rsid w:val="004E2E53"/>
    <w:pPr>
      <w:numPr>
        <w:numId w:val="18"/>
      </w:numPr>
      <w:tabs>
        <w:tab w:val="left" w:pos="600"/>
      </w:tabs>
      <w:ind w:hanging="1138"/>
      <w:jc w:val="left"/>
    </w:pPr>
    <w:rPr>
      <w:bCs/>
      <w:caps w:val="0"/>
      <w:color w:val="000000"/>
      <w:szCs w:val="28"/>
    </w:rPr>
  </w:style>
  <w:style w:type="paragraph" w:styleId="StyleHeading2Black" w:customStyle="1">
    <w:name w:val="Style Heading 2 + Black"/>
    <w:basedOn w:val="Heading2"/>
    <w:autoRedefine/>
    <w:rsid w:val="000D798D"/>
    <w:pPr>
      <w:numPr>
        <w:ilvl w:val="1"/>
        <w:numId w:val="18"/>
      </w:numPr>
      <w:tabs>
        <w:tab w:val="clear" w:pos="1476"/>
        <w:tab w:val="num" w:pos="900"/>
      </w:tabs>
      <w:ind w:left="900" w:hanging="540"/>
    </w:pPr>
    <w:rPr>
      <w:bCs/>
      <w:color w:val="000000"/>
      <w:sz w:val="24"/>
      <w:szCs w:val="24"/>
    </w:rPr>
  </w:style>
  <w:style w:type="paragraph" w:styleId="StyleHeading3BlackFirstline0" w:customStyle="1">
    <w:name w:val="Style Heading 3 + Black First line:  0&quot;"/>
    <w:basedOn w:val="Heading3"/>
    <w:autoRedefine/>
    <w:rsid w:val="00B118DE"/>
    <w:rPr>
      <w:bCs/>
      <w:color w:val="000000"/>
      <w:sz w:val="24"/>
      <w:szCs w:val="24"/>
    </w:rPr>
  </w:style>
  <w:style w:type="paragraph" w:styleId="StyleStyleHeading3BlackFirstline0Left36pt" w:customStyle="1">
    <w:name w:val="Style Style Heading 3 + Black First line:  0&quot; + Left:  36 pt"/>
    <w:basedOn w:val="StyleHeading3BlackFirstline0"/>
    <w:autoRedefine/>
    <w:rsid w:val="000D798D"/>
    <w:pPr>
      <w:numPr>
        <w:ilvl w:val="2"/>
        <w:numId w:val="18"/>
      </w:numPr>
      <w:tabs>
        <w:tab w:val="clear" w:pos="1800"/>
      </w:tabs>
      <w:ind w:left="1170" w:hanging="360"/>
    </w:pPr>
    <w:rPr>
      <w:sz w:val="22"/>
      <w:szCs w:val="22"/>
    </w:rPr>
  </w:style>
  <w:style w:type="paragraph" w:styleId="StyleHeading211ptNotAllcaps" w:customStyle="1">
    <w:name w:val="Style Heading 2 + 11 pt Not All caps"/>
    <w:basedOn w:val="Normal"/>
    <w:rsid w:val="004E19A6"/>
    <w:pPr>
      <w:numPr>
        <w:ilvl w:val="1"/>
        <w:numId w:val="16"/>
      </w:numPr>
    </w:pPr>
  </w:style>
  <w:style w:type="paragraph" w:styleId="StyleTOC111ptBlack" w:customStyle="1">
    <w:name w:val="Style TOC 1 + 11 pt Black"/>
    <w:basedOn w:val="TOC1"/>
    <w:rsid w:val="00586C6A"/>
    <w:rPr>
      <w:bCs/>
      <w:iCs/>
      <w:color w:val="000000"/>
    </w:rPr>
  </w:style>
  <w:style w:type="paragraph" w:styleId="StyleTOC111ptBlack0" w:customStyle="1">
    <w:name w:val="Style TOC 1 + 11 pt Black0"/>
    <w:basedOn w:val="TOC1"/>
    <w:rsid w:val="003E5303"/>
    <w:rPr>
      <w:bCs/>
      <w:iCs/>
      <w:color w:val="000000"/>
      <w:sz w:val="22"/>
    </w:rPr>
  </w:style>
  <w:style w:type="paragraph" w:styleId="StyleTOC111ptBlack1" w:customStyle="1">
    <w:name w:val="Style TOC 1 + 11 pt Black1"/>
    <w:basedOn w:val="TOC1"/>
    <w:autoRedefine/>
    <w:rsid w:val="00283B38"/>
    <w:rPr>
      <w:bCs/>
      <w:i/>
      <w:iCs/>
      <w:color w:val="000000"/>
      <w:sz w:val="22"/>
    </w:rPr>
  </w:style>
  <w:style w:type="table" w:styleId="TableGrid">
    <w:name w:val="Table Grid"/>
    <w:basedOn w:val="TableNormal"/>
    <w:rsid w:val="00B1641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Calendar1" w:customStyle="1">
    <w:name w:val="Calendar 1"/>
    <w:basedOn w:val="TableNormal"/>
    <w:uiPriority w:val="99"/>
    <w:qFormat/>
    <w:rsid w:val="0095799E"/>
    <w:rPr>
      <w:rFonts w:ascii="Calibri" w:hAnsi="Calibri"/>
      <w:sz w:val="22"/>
      <w:szCs w:val="22"/>
      <w:lang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BalloonText">
    <w:name w:val="Balloon Text"/>
    <w:basedOn w:val="Normal"/>
    <w:link w:val="BalloonTextChar"/>
    <w:rsid w:val="003E530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3E5303"/>
    <w:rPr>
      <w:rFonts w:ascii="Tahoma" w:hAnsi="Tahoma" w:cs="Tahoma"/>
      <w:sz w:val="16"/>
      <w:szCs w:val="16"/>
    </w:rPr>
  </w:style>
  <w:style w:type="paragraph" w:styleId="ListParagraph">
    <w:uiPriority w:val="34"/>
    <w:name w:val="List Paragraph"/>
    <w:basedOn w:val="Normal"/>
    <w:qFormat/>
    <w:rsid w:val="32AB703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4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2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3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09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47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4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7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png" Id="rId1003983714" /><Relationship Type="http://schemas.openxmlformats.org/officeDocument/2006/relationships/image" Target="/media/image2.png" Id="rId1710050445" /><Relationship Type="http://schemas.openxmlformats.org/officeDocument/2006/relationships/image" Target="/media/image3.png" Id="rId1611431042" /><Relationship Type="http://schemas.openxmlformats.org/officeDocument/2006/relationships/image" Target="/media/image4.png" Id="rId1761583538" /><Relationship Type="http://schemas.openxmlformats.org/officeDocument/2006/relationships/image" Target="/media/image5.png" Id="rId2016297237" /><Relationship Type="http://schemas.openxmlformats.org/officeDocument/2006/relationships/image" Target="/media/image6.png" Id="rId169533848" /><Relationship Type="http://schemas.openxmlformats.org/officeDocument/2006/relationships/image" Target="/media/image7.png" Id="rId18879916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IN16800922.JI\Desktop\OneDrive_2_2-13-2024\GT_1010_JI_Word_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D33652BA1EC4AA3AB9DE1879285AC" ma:contentTypeVersion="6" ma:contentTypeDescription="Create a new document." ma:contentTypeScope="" ma:versionID="f512d93d04be197b0847cf83aa10dc69">
  <xsd:schema xmlns:xsd="http://www.w3.org/2001/XMLSchema" xmlns:xs="http://www.w3.org/2001/XMLSchema" xmlns:p="http://schemas.microsoft.com/office/2006/metadata/properties" xmlns:ns2="060a8a9f-d048-4cae-94ae-42ad8fd36d05" xmlns:ns3="c683474e-3566-459e-a8fa-b9191d46e53e" targetNamespace="http://schemas.microsoft.com/office/2006/metadata/properties" ma:root="true" ma:fieldsID="2468039e6ea82dc6dc5f773e51d12c09" ns2:_="" ns3:_="">
    <xsd:import namespace="060a8a9f-d048-4cae-94ae-42ad8fd36d05"/>
    <xsd:import namespace="c683474e-3566-459e-a8fa-b9191d46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a8a9f-d048-4cae-94ae-42ad8fd36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474e-3566-459e-a8fa-b9191d46e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C246AC-A8C6-43B1-B263-B0B8BCE6E0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90A6D-B537-4F3D-B30C-C60E41EA2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a8a9f-d048-4cae-94ae-42ad8fd36d05"/>
    <ds:schemaRef ds:uri="c683474e-3566-459e-a8fa-b9191d46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98519F-F24D-4CE0-8566-A659735053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GT_1010_JI_Word_Template.dot</ap:Template>
  <ap:Application>Microsoft Word for the web</ap:Application>
  <ap:DocSecurity>0</ap:DocSecurity>
  <ap:ScaleCrop>false</ap:ScaleCrop>
  <ap:Manager/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MANAGEMENT PLAN</dc:title>
  <dc:subject/>
  <dc:creator/>
  <keywords/>
  <dc:description/>
  <lastModifiedBy>Nithishkumar Thangaraju</lastModifiedBy>
  <revision>8</revision>
  <lastPrinted>2000-04-12T03:37:00.0000000Z</lastPrinted>
  <dcterms:created xsi:type="dcterms:W3CDTF">2024-09-11T06:50:00.0000000Z</dcterms:created>
  <dcterms:modified xsi:type="dcterms:W3CDTF">2025-02-07T07:18:52.7337398Z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0x01010077CD33652BA1EC4AA3AB9DE1879285AC</vt:lpwstr>
  </property>
</Properties>
</file>